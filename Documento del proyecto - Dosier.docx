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460B7384" w:rsidR="00087190" w:rsidRPr="00253E43" w:rsidRDefault="009B4EE1" w:rsidP="00EF476A">
            <w:r>
              <w:t xml:space="preserve"> </w:t>
            </w:r>
          </w:p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D86945" w:rsidRDefault="004E75F7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>
                                    <w:rPr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D86945" w:rsidRDefault="004E75F7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 xml:space="preserve">Aplicación para la </w:t>
                            </w:r>
                            <w:r w:rsidR="001E5C34">
                              <w:rPr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5522F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E31257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439AD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9AE9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Pr="00C14F7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Pr="00C14F70">
              <w:rPr>
                <w:rStyle w:val="Hipervnculo"/>
                <w:noProof/>
              </w:rPr>
              <w:t>Análisis de posibilidades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Pr="00C14F70">
              <w:rPr>
                <w:rStyle w:val="Hipervnculo"/>
                <w:noProof/>
              </w:rPr>
              <w:t>Uso de una hoja Excel /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Pr="00C14F70">
              <w:rPr>
                <w:rStyle w:val="Hipervnculo"/>
                <w:noProof/>
              </w:rPr>
              <w:t>Uso de una Base de datos y programación de la misma (Access)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Pr="00C14F70">
              <w:rPr>
                <w:rStyle w:val="Hipervnculo"/>
                <w:noProof/>
              </w:rPr>
              <w:t>Creación de una aplicación propia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Pr="00C14F70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Pr="00C14F70">
              <w:rPr>
                <w:rStyle w:val="Hipervnculo"/>
                <w:noProof/>
              </w:rPr>
              <w:t>Requerimientos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Pr="00C14F70">
              <w:rPr>
                <w:rStyle w:val="Hipervnculo"/>
                <w:noProof/>
              </w:rPr>
              <w:t>Requerimientos software y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Pr="00C14F70">
              <w:rPr>
                <w:rStyle w:val="Hipervnculo"/>
                <w:noProof/>
              </w:rPr>
              <w:t>Estudio de viabilidad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Pr="00C14F70">
              <w:rPr>
                <w:rStyle w:val="Hipervnculo"/>
                <w:noProof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Pr="00C14F70">
              <w:rPr>
                <w:rStyle w:val="Hipervnculo"/>
                <w:noProof/>
              </w:rPr>
              <w:t>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Pr="00C14F70">
              <w:rPr>
                <w:rStyle w:val="Hipervnculo"/>
                <w:noProof/>
              </w:rPr>
              <w:t>Operativa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Pr="00C14F70">
              <w:rPr>
                <w:rStyle w:val="Hipervnculo"/>
                <w:noProof/>
              </w:rPr>
              <w:t>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Pr="00C14F70">
              <w:rPr>
                <w:rStyle w:val="Hipervnculo"/>
                <w:noProof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Pr="00C14F70">
              <w:rPr>
                <w:rStyle w:val="Hipervnculo"/>
                <w:noProof/>
              </w:rPr>
              <w:t>Secuenciación de las 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Pr="00C14F70">
              <w:rPr>
                <w:rStyle w:val="Hipervnculo"/>
                <w:noProof/>
              </w:rPr>
              <w:t>Planificación de recursos y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Pr="00C14F70">
              <w:rPr>
                <w:rStyle w:val="Hipervnculo"/>
                <w:noProof/>
                <w:lang w:bidi="es-ES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Pr="00C14F7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Pr="00C14F70">
              <w:rPr>
                <w:rStyle w:val="Hipervnculo"/>
                <w:noProof/>
              </w:rPr>
              <w:t>Carga de datos (RF1 RF2)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Pr="00C14F70">
              <w:rPr>
                <w:rStyle w:val="Hipervnculo"/>
                <w:noProof/>
              </w:rPr>
              <w:t>Gestión alumnos (RF3)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Pr="00C14F70">
              <w:rPr>
                <w:rStyle w:val="Hipervnculo"/>
                <w:noProof/>
              </w:rPr>
              <w:t>Gestión prestamos (RF4 RF6)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Pr="00C14F70">
              <w:rPr>
                <w:rStyle w:val="Hipervnculo"/>
                <w:noProof/>
              </w:rPr>
              <w:t>Gestión listados (RF7 RF8)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Pr="00C14F70">
              <w:rPr>
                <w:rStyle w:val="Hipervnculo"/>
                <w:noProof/>
              </w:rPr>
              <w:t>Preservar los datos (RF9 RF10)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Pr="00C14F70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Pr="00C14F70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Pr="00C14F70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Pr="00C14F70">
              <w:rPr>
                <w:rStyle w:val="Hipervnculo"/>
                <w:noProof/>
              </w:rPr>
              <w:t>Gestión de prestamos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Pr="00C14F70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Pr="00C14F70">
              <w:rPr>
                <w:rStyle w:val="Hipervnculo"/>
                <w:noProof/>
              </w:rPr>
              <w:t>Preservar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Pr="00C14F70">
              <w:rPr>
                <w:rStyle w:val="Hipervnculo"/>
                <w:noProof/>
              </w:rPr>
              <w:t>Diagrama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Pr="00C14F70">
              <w:rPr>
                <w:rStyle w:val="Hipervnculo"/>
                <w:noProof/>
              </w:rPr>
              <w:t>Diagrama de clases (diccionario de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Pr="00C14F70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Pr="00C14F70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Pr="00C14F70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Pr="00C14F70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Pr="00C14F70">
              <w:rPr>
                <w:rStyle w:val="Hipervnculo"/>
                <w:noProof/>
              </w:rPr>
              <w:t>Gestión de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Pr="00C14F70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Pr="00C14F70">
              <w:rPr>
                <w:rStyle w:val="Hipervnculo"/>
                <w:noProof/>
              </w:rPr>
              <w:t>Preservar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Pr="00C14F70">
              <w:rPr>
                <w:rStyle w:val="Hipervnculo"/>
                <w:noProof/>
              </w:rPr>
              <w:t>Esquema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Pr="00C14F70">
              <w:rPr>
                <w:rStyle w:val="Hipervnculo"/>
                <w:noProof/>
              </w:rPr>
              <w:t>Modelo relacional y 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Pr="00C14F70">
              <w:rPr>
                <w:rStyle w:val="Hipervnculo"/>
                <w:noProof/>
              </w:rPr>
              <w:t>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Pr="00C14F70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Pr="00C14F70">
              <w:rPr>
                <w:rStyle w:val="Hipervnculo"/>
                <w:noProof/>
              </w:rPr>
              <w:t>Sql de creación (MySQL)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Pr="00C14F70">
              <w:rPr>
                <w:rStyle w:val="Hipervnculo"/>
                <w:noProof/>
              </w:rPr>
              <w:t>Estructura de 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Pr="00C14F70">
              <w:rPr>
                <w:rStyle w:val="Hipervnculo"/>
                <w:noProof/>
              </w:rPr>
              <w:t>Diseño de procedimientos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Pr="00C14F70">
              <w:rPr>
                <w:rStyle w:val="Hipervnculo"/>
                <w:noProof/>
              </w:rPr>
              <w:t>Configuración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Pr="00C14F70">
              <w:rPr>
                <w:rStyle w:val="Hipervnculo"/>
                <w:noProof/>
              </w:rPr>
              <w:t>Estructura del fichero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Pr="00C14F70">
              <w:rPr>
                <w:rStyle w:val="Hipervnculo"/>
                <w:noProof/>
              </w:rPr>
              <w:t>Diseño de la estructura de clases y librerías (diagrama de clases)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Pr="00C14F70">
              <w:rPr>
                <w:rStyle w:val="Hipervnculo"/>
                <w:noProof/>
              </w:rPr>
              <w:t>Diseño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Pr="00C14F70">
              <w:rPr>
                <w:rStyle w:val="Hipervnculo"/>
                <w:noProof/>
              </w:rPr>
              <w:t>Diseño de movimiento de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Pr="00C14F70">
              <w:rPr>
                <w:rStyle w:val="Hipervnculo"/>
                <w:noProof/>
              </w:rPr>
              <w:t>Diseño de las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Pr="00C14F70">
              <w:rPr>
                <w:rStyle w:val="Hipervnculo"/>
                <w:noProof/>
              </w:rPr>
              <w:t>Implementar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Pr="00C14F70">
              <w:rPr>
                <w:rStyle w:val="Hipervnculo"/>
                <w:noProof/>
              </w:rPr>
              <w:t>Indicadores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Pr="00C14F70">
              <w:rPr>
                <w:rStyle w:val="Hipervnculo"/>
                <w:noProof/>
              </w:rPr>
              <w:t>Elaboración de una batería de pruebas para detectar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Pr="00C14F70">
              <w:rPr>
                <w:rStyle w:val="Hipervnculo"/>
                <w:noProof/>
              </w:rPr>
              <w:t>Evaluación y solución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Pr="00C14F70">
              <w:rPr>
                <w:rStyle w:val="Hipervnculo"/>
                <w:noProof/>
              </w:rPr>
              <w:t>Evaluación y seguimiento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Pr="00C14F70">
              <w:rPr>
                <w:rStyle w:val="Hipervnculo"/>
                <w:noProof/>
              </w:rPr>
              <w:t>Implantación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Pr="00C14F70">
              <w:rPr>
                <w:rStyle w:val="Hipervnculo"/>
                <w:noProof/>
              </w:rPr>
              <w:t>Plan de 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Pr="00C14F70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Pr="00C14F70">
              <w:rPr>
                <w:rStyle w:val="Hipervnculo"/>
                <w:noProof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Pr="00C14F70">
              <w:rPr>
                <w:rStyle w:val="Hipervnculo"/>
                <w:noProof/>
              </w:rPr>
              <w:t>Mejoras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Pr="00C14F70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Pr="00C14F70">
              <w:rPr>
                <w:rStyle w:val="Hipervnculo"/>
                <w:noProof/>
                <w:lang w:bidi="es-E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Pr="00C14F70">
              <w:rPr>
                <w:rStyle w:val="Hipervnculo"/>
                <w:noProof/>
              </w:rPr>
              <w:t>Formulario de contrato usado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Pr="00C14F70">
              <w:rPr>
                <w:rStyle w:val="Hipervnculo"/>
                <w:noProof/>
              </w:rPr>
              <w:t>Fichero exportado de Delphos (alumnos)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Pr="00C14F70">
              <w:rPr>
                <w:rStyle w:val="Hipervnculo"/>
                <w:noProof/>
              </w:rPr>
              <w:t>Ejemplo de formulario de satisfacción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Pr="00C14F70">
              <w:rPr>
                <w:rStyle w:val="Hipervnculo"/>
                <w:noProof/>
              </w:rPr>
              <w:t>Datos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24A415CE" w14:textId="029E8F1A" w:rsidR="0037151F" w:rsidRDefault="00E77DA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6519918" w14:textId="77777777" w:rsidR="00A4165F" w:rsidRDefault="00A4165F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8D36CA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382245B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  <w:r w:rsidR="00C80AFD">
              <w:t>.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7AA30694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0C03BF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Pr="00F33B07" w:rsidRDefault="00E82265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Bootstrap </w:t>
                </w:r>
                <w:proofErr w:type="gramStart"/>
                <w:r w:rsidR="004C6A49" w:rsidRPr="00F33B07">
                  <w:rPr>
                    <w:lang w:val="en-US"/>
                  </w:rPr>
                  <w:t xml:space="preserve">5.3 </w:t>
                </w:r>
                <w:r w:rsidRPr="00F33B07">
                  <w:rPr>
                    <w:lang w:val="en-US"/>
                  </w:rPr>
                  <w:t xml:space="preserve"> jQuery</w:t>
                </w:r>
                <w:proofErr w:type="gramEnd"/>
                <w:r w:rsidRPr="00F33B07">
                  <w:rPr>
                    <w:lang w:val="en-US"/>
                  </w:rPr>
                  <w:t xml:space="preserve"> 3.</w:t>
                </w:r>
                <w:r w:rsidR="004C6A49" w:rsidRPr="00F33B07">
                  <w:rPr>
                    <w:lang w:val="en-US"/>
                  </w:rPr>
                  <w:t>7</w:t>
                </w:r>
              </w:p>
              <w:p w14:paraId="25F81382" w14:textId="3392105B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    &lt;link https://cdn.jsdelivr.net/npm/bootstrap@5.3.3/dist/css/bootstrap.min.css </w:t>
                </w:r>
              </w:p>
              <w:p w14:paraId="02ABE72C" w14:textId="058A3034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F33B07" w:rsidRDefault="001B05FA" w:rsidP="00A80050">
                <w:pPr>
                  <w:rPr>
                    <w:lang w:val="en-US"/>
                  </w:rPr>
                </w:pPr>
              </w:p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0C03BF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75pt;height:205.3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0C03BF" w:rsidP="000D51A0">
          <w:pPr>
            <w:jc w:val="center"/>
          </w:pPr>
          <w:r>
            <w:pict w14:anchorId="5636CC0F">
              <v:shape id="_x0000_i1026" type="#_x0000_t75" style="width:383.2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8D36CA">
        <w:tc>
          <w:tcPr>
            <w:tcW w:w="1418" w:type="dxa"/>
          </w:tcPr>
          <w:p w14:paraId="6795292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8D36CA">
        <w:tc>
          <w:tcPr>
            <w:tcW w:w="1418" w:type="dxa"/>
          </w:tcPr>
          <w:p w14:paraId="135AD6E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592616A0" w14:textId="77777777" w:rsidTr="008D36CA">
        <w:tc>
          <w:tcPr>
            <w:tcW w:w="1418" w:type="dxa"/>
          </w:tcPr>
          <w:p w14:paraId="6477D42B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8D36CA">
        <w:tc>
          <w:tcPr>
            <w:tcW w:w="1418" w:type="dxa"/>
          </w:tcPr>
          <w:p w14:paraId="253EE107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65C6F342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8D36CA">
        <w:tc>
          <w:tcPr>
            <w:tcW w:w="1418" w:type="dxa"/>
          </w:tcPr>
          <w:p w14:paraId="1C6F16A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8D36CA">
        <w:tc>
          <w:tcPr>
            <w:tcW w:w="1418" w:type="dxa"/>
          </w:tcPr>
          <w:p w14:paraId="75512C03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8D36CA">
        <w:tc>
          <w:tcPr>
            <w:tcW w:w="1418" w:type="dxa"/>
          </w:tcPr>
          <w:p w14:paraId="23C6055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8D36CA">
        <w:tc>
          <w:tcPr>
            <w:tcW w:w="1418" w:type="dxa"/>
          </w:tcPr>
          <w:p w14:paraId="34994EC5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73E20580" w14:textId="77777777" w:rsidTr="008D36CA">
        <w:tc>
          <w:tcPr>
            <w:tcW w:w="1418" w:type="dxa"/>
          </w:tcPr>
          <w:p w14:paraId="5BDE5C7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8D36CA">
        <w:tc>
          <w:tcPr>
            <w:tcW w:w="1418" w:type="dxa"/>
          </w:tcPr>
          <w:p w14:paraId="40F9F06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8D36CA">
        <w:tc>
          <w:tcPr>
            <w:tcW w:w="1418" w:type="dxa"/>
          </w:tcPr>
          <w:p w14:paraId="69A65AA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8D36CA">
        <w:tc>
          <w:tcPr>
            <w:tcW w:w="1418" w:type="dxa"/>
          </w:tcPr>
          <w:p w14:paraId="20606439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5B4DAA15" w14:textId="77777777" w:rsidTr="008D36CA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8D36CA">
        <w:tc>
          <w:tcPr>
            <w:tcW w:w="1418" w:type="dxa"/>
          </w:tcPr>
          <w:p w14:paraId="4D82CEB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8D36CA">
        <w:tc>
          <w:tcPr>
            <w:tcW w:w="1418" w:type="dxa"/>
          </w:tcPr>
          <w:p w14:paraId="5E8C36D5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8D36CA">
        <w:tc>
          <w:tcPr>
            <w:tcW w:w="1418" w:type="dxa"/>
          </w:tcPr>
          <w:p w14:paraId="377A484E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8D36CA">
        <w:tc>
          <w:tcPr>
            <w:tcW w:w="1418" w:type="dxa"/>
          </w:tcPr>
          <w:p w14:paraId="4646AADA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8D36CA">
        <w:tc>
          <w:tcPr>
            <w:tcW w:w="1418" w:type="dxa"/>
          </w:tcPr>
          <w:p w14:paraId="27DDA304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2C089766" w14:textId="77777777" w:rsidTr="008D36CA">
        <w:tc>
          <w:tcPr>
            <w:tcW w:w="1418" w:type="dxa"/>
          </w:tcPr>
          <w:p w14:paraId="492FA31A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251DF464" w14:textId="77777777" w:rsidTr="008D36CA">
        <w:tc>
          <w:tcPr>
            <w:tcW w:w="1418" w:type="dxa"/>
          </w:tcPr>
          <w:p w14:paraId="60A4F1C1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8D36CA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8D36CA">
        <w:tc>
          <w:tcPr>
            <w:tcW w:w="1418" w:type="dxa"/>
          </w:tcPr>
          <w:p w14:paraId="330F90E5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8D36CA">
        <w:tc>
          <w:tcPr>
            <w:tcW w:w="1418" w:type="dxa"/>
          </w:tcPr>
          <w:p w14:paraId="62ABBDFC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8D36CA">
            <w:r w:rsidRPr="004B0F39">
              <w:t>Administrador</w:t>
            </w:r>
          </w:p>
        </w:tc>
      </w:tr>
      <w:tr w:rsidR="003A29E9" w:rsidRPr="00253E43" w14:paraId="0FC43F6D" w14:textId="77777777" w:rsidTr="008D36CA">
        <w:tc>
          <w:tcPr>
            <w:tcW w:w="1418" w:type="dxa"/>
          </w:tcPr>
          <w:p w14:paraId="0EAA734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8D36CA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8D36CA">
        <w:tc>
          <w:tcPr>
            <w:tcW w:w="1418" w:type="dxa"/>
          </w:tcPr>
          <w:p w14:paraId="76C1E627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8D36CA">
            <w:r w:rsidRPr="004B0F39">
              <w:t>RF - Todos</w:t>
            </w:r>
          </w:p>
        </w:tc>
      </w:tr>
      <w:tr w:rsidR="003A29E9" w:rsidRPr="00253E43" w14:paraId="5125A2F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8D36CA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8D36CA">
        <w:tc>
          <w:tcPr>
            <w:tcW w:w="1418" w:type="dxa"/>
          </w:tcPr>
          <w:p w14:paraId="2BE92131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8D36CA">
        <w:tc>
          <w:tcPr>
            <w:tcW w:w="1418" w:type="dxa"/>
          </w:tcPr>
          <w:p w14:paraId="13351A81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8D36CA">
        <w:tc>
          <w:tcPr>
            <w:tcW w:w="1418" w:type="dxa"/>
          </w:tcPr>
          <w:p w14:paraId="21F81F96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8D36CA">
        <w:tc>
          <w:tcPr>
            <w:tcW w:w="1418" w:type="dxa"/>
          </w:tcPr>
          <w:p w14:paraId="5A1DE904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752D9870" w14:textId="77777777" w:rsidTr="008D36CA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8D36CA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8D36CA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8D36CA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568B4A5" w14:textId="77777777" w:rsidTr="008D36CA">
        <w:tc>
          <w:tcPr>
            <w:tcW w:w="1418" w:type="dxa"/>
          </w:tcPr>
          <w:p w14:paraId="056BEA96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8D36CA">
        <w:tc>
          <w:tcPr>
            <w:tcW w:w="1418" w:type="dxa"/>
          </w:tcPr>
          <w:p w14:paraId="0CE6DC83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8D36CA">
        <w:tc>
          <w:tcPr>
            <w:tcW w:w="1418" w:type="dxa"/>
          </w:tcPr>
          <w:p w14:paraId="719A48B2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8D36CA">
        <w:tc>
          <w:tcPr>
            <w:tcW w:w="1418" w:type="dxa"/>
          </w:tcPr>
          <w:p w14:paraId="311D626D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6A9E592" w14:textId="77777777" w:rsidTr="008D36CA">
        <w:tc>
          <w:tcPr>
            <w:tcW w:w="1418" w:type="dxa"/>
          </w:tcPr>
          <w:p w14:paraId="402F18A9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8D36CA">
        <w:tc>
          <w:tcPr>
            <w:tcW w:w="1418" w:type="dxa"/>
          </w:tcPr>
          <w:p w14:paraId="2ED8DE3E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8D36CA">
        <w:tc>
          <w:tcPr>
            <w:tcW w:w="1418" w:type="dxa"/>
          </w:tcPr>
          <w:p w14:paraId="56E39A1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8D36CA">
        <w:tc>
          <w:tcPr>
            <w:tcW w:w="1418" w:type="dxa"/>
          </w:tcPr>
          <w:p w14:paraId="55CD451B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8D36CA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8D36CA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8D36CA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8D36CA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8D36CA">
        <w:tc>
          <w:tcPr>
            <w:tcW w:w="1418" w:type="dxa"/>
          </w:tcPr>
          <w:p w14:paraId="5F99E1FF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8D36CA">
        <w:tc>
          <w:tcPr>
            <w:tcW w:w="1418" w:type="dxa"/>
          </w:tcPr>
          <w:p w14:paraId="0D649552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7E6CEF09" w14:textId="77777777" w:rsidTr="008D36CA">
        <w:tc>
          <w:tcPr>
            <w:tcW w:w="1418" w:type="dxa"/>
          </w:tcPr>
          <w:p w14:paraId="55E5376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8D36CA">
        <w:tc>
          <w:tcPr>
            <w:tcW w:w="1418" w:type="dxa"/>
          </w:tcPr>
          <w:p w14:paraId="341B298D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3A877D1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8D36CA">
        <w:tc>
          <w:tcPr>
            <w:tcW w:w="1418" w:type="dxa"/>
          </w:tcPr>
          <w:p w14:paraId="7AD6CBA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8D36CA">
        <w:tc>
          <w:tcPr>
            <w:tcW w:w="1418" w:type="dxa"/>
          </w:tcPr>
          <w:p w14:paraId="07979227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8D36CA">
        <w:tc>
          <w:tcPr>
            <w:tcW w:w="1418" w:type="dxa"/>
          </w:tcPr>
          <w:p w14:paraId="6290373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8D36CA">
        <w:tc>
          <w:tcPr>
            <w:tcW w:w="1418" w:type="dxa"/>
          </w:tcPr>
          <w:p w14:paraId="7F29E072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0D231BB3" w14:textId="77777777" w:rsidTr="008D36CA">
        <w:tc>
          <w:tcPr>
            <w:tcW w:w="1418" w:type="dxa"/>
          </w:tcPr>
          <w:p w14:paraId="1F026922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8D36CA">
        <w:tc>
          <w:tcPr>
            <w:tcW w:w="1418" w:type="dxa"/>
          </w:tcPr>
          <w:p w14:paraId="16EA5009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8D36CA">
        <w:tc>
          <w:tcPr>
            <w:tcW w:w="1418" w:type="dxa"/>
          </w:tcPr>
          <w:p w14:paraId="701DD051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8D36CA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8D36CA">
        <w:tc>
          <w:tcPr>
            <w:tcW w:w="1418" w:type="dxa"/>
          </w:tcPr>
          <w:p w14:paraId="5D0E0A73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8D36CA">
        <w:tc>
          <w:tcPr>
            <w:tcW w:w="1418" w:type="dxa"/>
          </w:tcPr>
          <w:p w14:paraId="44E68C88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4D6933F5" w14:textId="77777777" w:rsidTr="008D36CA">
        <w:tc>
          <w:tcPr>
            <w:tcW w:w="1418" w:type="dxa"/>
          </w:tcPr>
          <w:p w14:paraId="0E5CEB22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44667E92" w14:textId="77777777" w:rsidTr="008D36CA">
        <w:tc>
          <w:tcPr>
            <w:tcW w:w="1418" w:type="dxa"/>
          </w:tcPr>
          <w:p w14:paraId="57FB2A46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8D36CA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8D36CA">
        <w:tc>
          <w:tcPr>
            <w:tcW w:w="1418" w:type="dxa"/>
          </w:tcPr>
          <w:p w14:paraId="19DF15A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8D36CA">
        <w:tc>
          <w:tcPr>
            <w:tcW w:w="1418" w:type="dxa"/>
          </w:tcPr>
          <w:p w14:paraId="7BCC458A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12481581" w14:textId="77777777" w:rsidTr="008D36CA">
        <w:tc>
          <w:tcPr>
            <w:tcW w:w="1418" w:type="dxa"/>
          </w:tcPr>
          <w:p w14:paraId="75C12E94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8D36CA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8D36CA">
        <w:tc>
          <w:tcPr>
            <w:tcW w:w="1418" w:type="dxa"/>
          </w:tcPr>
          <w:p w14:paraId="726DA7C3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8D36CA">
            <w:r w:rsidRPr="004B0F39">
              <w:t>RF - Todos</w:t>
            </w:r>
          </w:p>
        </w:tc>
      </w:tr>
      <w:tr w:rsidR="001528C8" w:rsidRPr="00253E43" w14:paraId="0C752EB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8D36CA">
        <w:tc>
          <w:tcPr>
            <w:tcW w:w="1418" w:type="dxa"/>
          </w:tcPr>
          <w:p w14:paraId="068EDB9C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8D36CA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8D36CA">
        <w:tc>
          <w:tcPr>
            <w:tcW w:w="1418" w:type="dxa"/>
          </w:tcPr>
          <w:p w14:paraId="17FED573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8D36CA">
        <w:tc>
          <w:tcPr>
            <w:tcW w:w="1418" w:type="dxa"/>
          </w:tcPr>
          <w:p w14:paraId="58DA1889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8D36CA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8D36CA">
        <w:tc>
          <w:tcPr>
            <w:tcW w:w="1418" w:type="dxa"/>
          </w:tcPr>
          <w:p w14:paraId="70E1716F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8D36CA">
            <w:pPr>
              <w:rPr>
                <w:bCs/>
              </w:rPr>
            </w:pPr>
          </w:p>
        </w:tc>
      </w:tr>
      <w:tr w:rsidR="001528C8" w:rsidRPr="00253E43" w14:paraId="2E58AA26" w14:textId="77777777" w:rsidTr="008D36CA">
        <w:tc>
          <w:tcPr>
            <w:tcW w:w="1418" w:type="dxa"/>
          </w:tcPr>
          <w:p w14:paraId="1D4320F3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8D36CA">
        <w:tc>
          <w:tcPr>
            <w:tcW w:w="1418" w:type="dxa"/>
          </w:tcPr>
          <w:p w14:paraId="1A844541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8D36CA">
        <w:tc>
          <w:tcPr>
            <w:tcW w:w="1418" w:type="dxa"/>
          </w:tcPr>
          <w:p w14:paraId="0107911E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8D36CA">
        <w:tc>
          <w:tcPr>
            <w:tcW w:w="1418" w:type="dxa"/>
          </w:tcPr>
          <w:p w14:paraId="3B79A790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1444EA82" w14:textId="77777777" w:rsidTr="008D36CA">
        <w:tc>
          <w:tcPr>
            <w:tcW w:w="1418" w:type="dxa"/>
          </w:tcPr>
          <w:p w14:paraId="0E9B00AC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8D36CA">
        <w:tc>
          <w:tcPr>
            <w:tcW w:w="1418" w:type="dxa"/>
          </w:tcPr>
          <w:p w14:paraId="32E53E7D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8D36CA">
        <w:tc>
          <w:tcPr>
            <w:tcW w:w="1418" w:type="dxa"/>
          </w:tcPr>
          <w:p w14:paraId="55E9746C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8D36CA">
        <w:tc>
          <w:tcPr>
            <w:tcW w:w="1418" w:type="dxa"/>
          </w:tcPr>
          <w:p w14:paraId="10352666" w14:textId="77777777" w:rsidR="009E53B6" w:rsidRPr="00253E43" w:rsidRDefault="009E53B6" w:rsidP="008D36CA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0385B913" w14:textId="77777777" w:rsidTr="008D36CA">
        <w:tc>
          <w:tcPr>
            <w:tcW w:w="1418" w:type="dxa"/>
          </w:tcPr>
          <w:p w14:paraId="37BA1B27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8D36CA">
        <w:tc>
          <w:tcPr>
            <w:tcW w:w="1418" w:type="dxa"/>
          </w:tcPr>
          <w:p w14:paraId="3C19C37A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8D36CA">
        <w:tc>
          <w:tcPr>
            <w:tcW w:w="1418" w:type="dxa"/>
          </w:tcPr>
          <w:p w14:paraId="6D0D902B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8D36CA">
        <w:tc>
          <w:tcPr>
            <w:tcW w:w="1418" w:type="dxa"/>
          </w:tcPr>
          <w:p w14:paraId="31229EEA" w14:textId="77777777" w:rsidR="009E53B6" w:rsidRPr="00253E43" w:rsidRDefault="009E53B6" w:rsidP="008D36CA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8D36CA">
        <w:tc>
          <w:tcPr>
            <w:tcW w:w="1418" w:type="dxa"/>
          </w:tcPr>
          <w:p w14:paraId="22F85DB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8D36CA">
        <w:tc>
          <w:tcPr>
            <w:tcW w:w="1418" w:type="dxa"/>
          </w:tcPr>
          <w:p w14:paraId="70E990B8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7089AD7D" w14:textId="77777777" w:rsidTr="008D36CA">
        <w:tc>
          <w:tcPr>
            <w:tcW w:w="1418" w:type="dxa"/>
          </w:tcPr>
          <w:p w14:paraId="1200D4A5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8D36CA">
            <w:r w:rsidRPr="004B0F39">
              <w:t>Salida del sistema.</w:t>
            </w:r>
          </w:p>
        </w:tc>
      </w:tr>
      <w:tr w:rsidR="001528C8" w:rsidRPr="00253E43" w14:paraId="71592106" w14:textId="77777777" w:rsidTr="008D36CA">
        <w:tc>
          <w:tcPr>
            <w:tcW w:w="1418" w:type="dxa"/>
          </w:tcPr>
          <w:p w14:paraId="6CD191EA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8D36CA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32EDA96" w:rsidR="00F070F7" w:rsidRDefault="00DA4D3B" w:rsidP="00DA4D3B">
      <w:pPr>
        <w:tabs>
          <w:tab w:val="left" w:pos="405"/>
          <w:tab w:val="center" w:pos="5017"/>
        </w:tabs>
        <w:jc w:val="left"/>
      </w:pPr>
      <w:r>
        <w:tab/>
      </w:r>
      <w:r>
        <w:tab/>
      </w:r>
      <w:r w:rsidR="000C03BF">
        <w:pict w14:anchorId="119133E6">
          <v:shape id="_x0000_i1027" type="#_x0000_t75" style="width:252.75pt;height:468.95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0C03BF" w:rsidP="00F02DDB">
      <w:r>
        <w:pict w14:anchorId="3BC76BB7">
          <v:shape id="_x0000_i1028" type="#_x0000_t75" style="width:143.95pt;height:523.4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75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403610"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175E6878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37E022A7" w:rsidR="00082050" w:rsidRDefault="00082050" w:rsidP="00082050">
      <w:r w:rsidRPr="00253E43"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B75A42">
        <w:trPr>
          <w:trHeight w:val="502"/>
        </w:trPr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650325C7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Default="00F158E5" w:rsidP="006E4CC4"/>
    <w:p w14:paraId="1DB906CF" w14:textId="77777777" w:rsidR="00403610" w:rsidRDefault="00403610" w:rsidP="006E4CC4"/>
    <w:p w14:paraId="62345F32" w14:textId="77777777" w:rsidR="00403610" w:rsidRDefault="00403610" w:rsidP="006E4CC4"/>
    <w:p w14:paraId="35BF0FAE" w14:textId="77777777" w:rsidR="00403610" w:rsidRDefault="00403610" w:rsidP="006E4CC4"/>
    <w:p w14:paraId="710F4CC3" w14:textId="77777777" w:rsidR="00403610" w:rsidRDefault="00403610" w:rsidP="006E4CC4"/>
    <w:p w14:paraId="67695850" w14:textId="77777777" w:rsidR="00403610" w:rsidRDefault="00403610" w:rsidP="006E4CC4"/>
    <w:p w14:paraId="691B3EC9" w14:textId="77777777" w:rsidR="00403610" w:rsidRDefault="00403610" w:rsidP="006E4CC4"/>
    <w:p w14:paraId="7B850199" w14:textId="77777777" w:rsidR="00403610" w:rsidRDefault="00403610" w:rsidP="006E4CC4"/>
    <w:p w14:paraId="3B6AB58C" w14:textId="77777777" w:rsidR="00403610" w:rsidRDefault="00403610" w:rsidP="006E4CC4"/>
    <w:p w14:paraId="02DF58FE" w14:textId="77777777" w:rsidR="00403610" w:rsidRDefault="00403610" w:rsidP="006E4CC4"/>
    <w:p w14:paraId="771365A5" w14:textId="77777777" w:rsidR="00403610" w:rsidRDefault="00403610" w:rsidP="006E4CC4"/>
    <w:p w14:paraId="42727BB5" w14:textId="77777777" w:rsidR="00403610" w:rsidRPr="00253E43" w:rsidRDefault="00403610" w:rsidP="006E4CC4"/>
    <w:p w14:paraId="7E836F9F" w14:textId="313A2D7A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lastRenderedPageBreak/>
        <w:t>Estructura de almacenamiento</w:t>
      </w:r>
      <w:bookmarkEnd w:id="117"/>
      <w:bookmarkEnd w:id="118"/>
      <w:bookmarkEnd w:id="119"/>
    </w:p>
    <w:p w14:paraId="489A320E" w14:textId="127D734F" w:rsidR="00403610" w:rsidRDefault="00403610" w:rsidP="00D60B05">
      <w:r w:rsidRPr="00403610">
        <w:t xml:space="preserve">El programa está estructurado en </w:t>
      </w:r>
      <w:r w:rsidRPr="00403610">
        <w:rPr>
          <w:b/>
          <w:bCs/>
        </w:rPr>
        <w:t>múltiples archivos .</w:t>
      </w:r>
      <w:proofErr w:type="spellStart"/>
      <w:r w:rsidRPr="00403610">
        <w:rPr>
          <w:b/>
          <w:bCs/>
        </w:rPr>
        <w:t>py</w:t>
      </w:r>
      <w:proofErr w:type="spellEnd"/>
      <w:r w:rsidRPr="00403610">
        <w:t>, cada uno de ellos contiene una clase responsable de una parte específica de la lógica del sistema. Esta modularización permite mantener un código más limpio, organizado y fácil de mantener.</w:t>
      </w:r>
    </w:p>
    <w:p w14:paraId="0140FDC1" w14:textId="69799BB2" w:rsidR="00403610" w:rsidRPr="00403610" w:rsidRDefault="00403610" w:rsidP="00403610">
      <w:r w:rsidRPr="00403610">
        <w:t xml:space="preserve">El almacenamiento de los datos se realiza mediante </w:t>
      </w:r>
      <w:r w:rsidRPr="00403610">
        <w:rPr>
          <w:b/>
          <w:bCs/>
        </w:rPr>
        <w:t>archivos de texto plano (.</w:t>
      </w:r>
      <w:proofErr w:type="spellStart"/>
      <w:r w:rsidRPr="00403610">
        <w:rPr>
          <w:b/>
          <w:bCs/>
        </w:rPr>
        <w:t>txt</w:t>
      </w:r>
      <w:proofErr w:type="spellEnd"/>
      <w:r w:rsidRPr="00403610">
        <w:rPr>
          <w:b/>
          <w:bCs/>
        </w:rPr>
        <w:t>)</w:t>
      </w:r>
      <w:r w:rsidRPr="00403610">
        <w:t xml:space="preserve">, que funcionan como una </w:t>
      </w:r>
      <w:r w:rsidRPr="00403610">
        <w:rPr>
          <w:b/>
          <w:bCs/>
        </w:rPr>
        <w:t>base de datos simple</w:t>
      </w:r>
      <w:r w:rsidRPr="00403610">
        <w:t xml:space="preserve"> adaptada a las necesidades del programa. Este sistema es suficiente para gestionar la información de un único centro educativo sin requerir bases de datos complejas.</w:t>
      </w:r>
    </w:p>
    <w:p w14:paraId="534220FA" w14:textId="77777777" w:rsidR="00403610" w:rsidRPr="00403610" w:rsidRDefault="00403610" w:rsidP="00D60B05"/>
    <w:p w14:paraId="6ABD9C5F" w14:textId="24BB9AA7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/</w:t>
      </w:r>
      <w:r w:rsidR="00B901C5">
        <w:rPr>
          <w:sz w:val="16"/>
          <w:szCs w:val="16"/>
        </w:rPr>
        <w:t>P</w:t>
      </w:r>
      <w:r w:rsidRPr="008849F5">
        <w:rPr>
          <w:sz w:val="16"/>
          <w:szCs w:val="16"/>
        </w:rPr>
        <w:t>rograma/</w:t>
      </w:r>
    </w:p>
    <w:p w14:paraId="4558C9BA" w14:textId="6EC32D51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0B47CE2A" w14:textId="651A8117" w:rsidR="00B901C5" w:rsidRPr="008849F5" w:rsidRDefault="00B901C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Clases</w:t>
      </w:r>
      <w:r w:rsidRPr="008849F5">
        <w:rPr>
          <w:rFonts w:hint="eastAsia"/>
          <w:sz w:val="16"/>
          <w:szCs w:val="16"/>
        </w:rPr>
        <w:t>/</w:t>
      </w:r>
    </w:p>
    <w:p w14:paraId="12F10AED" w14:textId="1E086AC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alumno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443CD3CE" w14:textId="43F4EA6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libro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 </w:t>
      </w:r>
    </w:p>
    <w:p w14:paraId="6C965808" w14:textId="7CB3AE8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prestamo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</w:t>
      </w:r>
    </w:p>
    <w:p w14:paraId="27F74FD2" w14:textId="611CF268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</w:t>
      </w:r>
      <w:r w:rsidRPr="008849F5">
        <w:rPr>
          <w:sz w:val="16"/>
          <w:szCs w:val="16"/>
        </w:rPr>
        <w:t>curso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3E97779F" w14:textId="5E5620E2" w:rsidR="00F67C15" w:rsidRPr="008849F5" w:rsidRDefault="00F67C1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bookmarkStart w:id="120" w:name="_Hlk198507013"/>
      <w:r w:rsidR="00B901C5" w:rsidRPr="008849F5">
        <w:rPr>
          <w:sz w:val="16"/>
          <w:szCs w:val="16"/>
        </w:rPr>
        <w:t>|----</w:t>
      </w:r>
      <w:r w:rsidR="00B901C5">
        <w:rPr>
          <w:sz w:val="16"/>
          <w:szCs w:val="16"/>
        </w:rPr>
        <w:t xml:space="preserve"> </w:t>
      </w:r>
      <w:r>
        <w:rPr>
          <w:sz w:val="16"/>
          <w:szCs w:val="16"/>
        </w:rPr>
        <w:t>materias</w:t>
      </w:r>
      <w:r w:rsidRPr="008849F5">
        <w:rPr>
          <w:rFonts w:hint="eastAsia"/>
          <w:sz w:val="16"/>
          <w:szCs w:val="16"/>
        </w:rPr>
        <w:t xml:space="preserve">.py              </w:t>
      </w:r>
      <w:bookmarkEnd w:id="120"/>
    </w:p>
    <w:p w14:paraId="6F8D33DB" w14:textId="29385F0F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rFonts w:cstheme="minorHAnsi"/>
          <w:sz w:val="16"/>
          <w:szCs w:val="16"/>
        </w:rPr>
        <w:t>└</w:t>
      </w:r>
      <w:r w:rsidR="00B901C5"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main.py  </w:t>
      </w:r>
      <w:r w:rsidR="00B901C5">
        <w:rPr>
          <w:sz w:val="16"/>
          <w:szCs w:val="16"/>
        </w:rPr>
        <w:tab/>
      </w:r>
      <w:r w:rsidRPr="008849F5">
        <w:rPr>
          <w:rFonts w:hint="eastAsia"/>
          <w:sz w:val="16"/>
          <w:szCs w:val="16"/>
        </w:rPr>
        <w:t xml:space="preserve">              </w:t>
      </w:r>
    </w:p>
    <w:p w14:paraId="170B4D4D" w14:textId="565EA99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27A13673" w14:textId="761D13A8" w:rsidR="00D60B05" w:rsidRPr="008849F5" w:rsidRDefault="00B901C5" w:rsidP="00D60B05">
      <w:pPr>
        <w:rPr>
          <w:sz w:val="16"/>
          <w:szCs w:val="16"/>
        </w:rPr>
      </w:pPr>
      <w:r w:rsidRPr="008849F5">
        <w:rPr>
          <w:rFonts w:cstheme="minorHAnsi"/>
          <w:sz w:val="16"/>
          <w:szCs w:val="16"/>
        </w:rPr>
        <w:t>└</w:t>
      </w:r>
      <w:r w:rsidR="00D60B05" w:rsidRPr="008849F5">
        <w:rPr>
          <w:sz w:val="16"/>
          <w:szCs w:val="16"/>
        </w:rPr>
        <w:t>----/</w:t>
      </w:r>
      <w:r>
        <w:rPr>
          <w:sz w:val="16"/>
          <w:szCs w:val="16"/>
        </w:rPr>
        <w:t>D</w:t>
      </w:r>
      <w:r w:rsidR="00D60B05" w:rsidRPr="008849F5">
        <w:rPr>
          <w:rFonts w:hint="eastAsia"/>
          <w:sz w:val="16"/>
          <w:szCs w:val="16"/>
        </w:rPr>
        <w:t>atos/</w:t>
      </w:r>
    </w:p>
    <w:p w14:paraId="6EB2AB72" w14:textId="3F135D7B" w:rsidR="00D60B05" w:rsidRPr="008849F5" w:rsidRDefault="00B901C5" w:rsidP="00D60B05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alumnos.txt</w:t>
      </w:r>
    </w:p>
    <w:p w14:paraId="5768342A" w14:textId="50D14004" w:rsidR="00D60B05" w:rsidRPr="008849F5" w:rsidRDefault="00B901C5" w:rsidP="00D60B05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libros.txt</w:t>
      </w:r>
    </w:p>
    <w:p w14:paraId="77EA6740" w14:textId="20D391B7" w:rsidR="00403610" w:rsidRDefault="00B901C5" w:rsidP="003305C7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BD020C">
        <w:rPr>
          <w:sz w:val="16"/>
          <w:szCs w:val="16"/>
        </w:rPr>
        <w:t xml:space="preserve"> </w:t>
      </w:r>
      <w:r w:rsidR="00403610" w:rsidRPr="008849F5">
        <w:rPr>
          <w:sz w:val="16"/>
          <w:szCs w:val="16"/>
        </w:rPr>
        <w:t>|----</w:t>
      </w:r>
      <w:r w:rsidR="00403610" w:rsidRPr="008849F5">
        <w:rPr>
          <w:rFonts w:hint="eastAsia"/>
          <w:sz w:val="16"/>
          <w:szCs w:val="16"/>
        </w:rPr>
        <w:t xml:space="preserve"> </w:t>
      </w:r>
      <w:r w:rsidR="00403610">
        <w:rPr>
          <w:sz w:val="16"/>
          <w:szCs w:val="16"/>
        </w:rPr>
        <w:t>cursos</w:t>
      </w:r>
      <w:r w:rsidR="00403610" w:rsidRPr="008849F5">
        <w:rPr>
          <w:rFonts w:hint="eastAsia"/>
          <w:sz w:val="16"/>
          <w:szCs w:val="16"/>
        </w:rPr>
        <w:t>.txt</w:t>
      </w:r>
    </w:p>
    <w:p w14:paraId="03E9F22D" w14:textId="675B1A51" w:rsidR="00403610" w:rsidRDefault="00403610" w:rsidP="003305C7">
      <w:pPr>
        <w:rPr>
          <w:sz w:val="16"/>
          <w:szCs w:val="16"/>
        </w:rPr>
      </w:pPr>
      <w:r>
        <w:rPr>
          <w:sz w:val="16"/>
          <w:szCs w:val="16"/>
        </w:rPr>
        <w:t xml:space="preserve">       </w:t>
      </w:r>
      <w:r w:rsidRPr="008849F5">
        <w:rPr>
          <w:sz w:val="16"/>
          <w:szCs w:val="16"/>
        </w:rPr>
        <w:t>|----</w:t>
      </w:r>
      <w:r>
        <w:rPr>
          <w:sz w:val="16"/>
          <w:szCs w:val="16"/>
        </w:rPr>
        <w:t xml:space="preserve"> materias</w:t>
      </w:r>
      <w:r w:rsidRPr="008849F5">
        <w:rPr>
          <w:rFonts w:hint="eastAsia"/>
          <w:sz w:val="16"/>
          <w:szCs w:val="16"/>
        </w:rPr>
        <w:t xml:space="preserve">.py              </w:t>
      </w:r>
      <w:r>
        <w:rPr>
          <w:sz w:val="16"/>
          <w:szCs w:val="16"/>
        </w:rPr>
        <w:tab/>
      </w:r>
    </w:p>
    <w:p w14:paraId="017775CE" w14:textId="65FB68DA" w:rsidR="00D60B05" w:rsidRDefault="00403610" w:rsidP="00403610">
      <w:pPr>
        <w:rPr>
          <w:sz w:val="16"/>
          <w:szCs w:val="16"/>
        </w:rPr>
      </w:pPr>
      <w:r>
        <w:rPr>
          <w:rFonts w:cstheme="minorHAnsi"/>
          <w:sz w:val="16"/>
          <w:szCs w:val="16"/>
        </w:rPr>
        <w:t xml:space="preserve">       </w:t>
      </w:r>
      <w:r w:rsidR="008849F5" w:rsidRPr="008849F5">
        <w:rPr>
          <w:rFonts w:cstheme="minorHAnsi"/>
          <w:sz w:val="16"/>
          <w:szCs w:val="16"/>
        </w:rPr>
        <w:t>└</w:t>
      </w:r>
      <w:r w:rsidR="00D60B05" w:rsidRPr="008849F5">
        <w:rPr>
          <w:sz w:val="16"/>
          <w:szCs w:val="16"/>
        </w:rPr>
        <w:t>----</w:t>
      </w:r>
      <w:r w:rsidR="00D60B05" w:rsidRPr="008849F5">
        <w:rPr>
          <w:rFonts w:hint="eastAsia"/>
          <w:sz w:val="16"/>
          <w:szCs w:val="16"/>
        </w:rPr>
        <w:t xml:space="preserve"> prestamos.txt</w:t>
      </w:r>
      <w:r w:rsidR="008849F5" w:rsidRPr="008849F5">
        <w:rPr>
          <w:sz w:val="16"/>
          <w:szCs w:val="16"/>
        </w:rPr>
        <w:t xml:space="preserve"> </w:t>
      </w:r>
    </w:p>
    <w:p w14:paraId="19FB5B68" w14:textId="77777777" w:rsidR="00403610" w:rsidRDefault="00403610" w:rsidP="00403610">
      <w:pPr>
        <w:rPr>
          <w:sz w:val="16"/>
          <w:szCs w:val="16"/>
        </w:rPr>
      </w:pPr>
    </w:p>
    <w:p w14:paraId="2B46F585" w14:textId="77777777" w:rsidR="00403610" w:rsidRPr="00BD020C" w:rsidRDefault="00403610" w:rsidP="003305C7">
      <w:pPr>
        <w:rPr>
          <w:sz w:val="14"/>
          <w:szCs w:val="14"/>
        </w:rPr>
      </w:pPr>
    </w:p>
    <w:p w14:paraId="430D6627" w14:textId="77777777" w:rsidR="00937301" w:rsidRPr="00253E43" w:rsidRDefault="00937301" w:rsidP="00312CEF">
      <w:pPr>
        <w:pStyle w:val="Ttulo2"/>
      </w:pPr>
      <w:bookmarkStart w:id="121" w:name="_Toc49341832"/>
      <w:bookmarkStart w:id="122" w:name="_Toc170148359"/>
      <w:bookmarkStart w:id="123" w:name="_Toc170148674"/>
      <w:r w:rsidRPr="00253E43">
        <w:t>Diseño de procedimientos especiales</w:t>
      </w:r>
      <w:bookmarkEnd w:id="121"/>
      <w:bookmarkEnd w:id="122"/>
      <w:bookmarkEnd w:id="123"/>
    </w:p>
    <w:p w14:paraId="681FF869" w14:textId="084A112A" w:rsidR="003305C7" w:rsidRDefault="0021469D" w:rsidP="00403610">
      <w:pPr>
        <w:pStyle w:val="Ttulo3"/>
      </w:pPr>
      <w:bookmarkStart w:id="124" w:name="_Toc49341833"/>
      <w:bookmarkStart w:id="125" w:name="_Toc170148360"/>
      <w:bookmarkStart w:id="126" w:name="_Toc170148675"/>
      <w:r w:rsidRPr="00253E43">
        <w:t>Configuración de la aplicación.</w:t>
      </w:r>
      <w:bookmarkEnd w:id="124"/>
      <w:bookmarkEnd w:id="125"/>
      <w:bookmarkEnd w:id="126"/>
    </w:p>
    <w:p w14:paraId="629B6712" w14:textId="77777777" w:rsidR="00403610" w:rsidRDefault="00403610" w:rsidP="00403610">
      <w:r w:rsidRPr="00403610">
        <w:t>La base de datos del programa está organizada y distribuida en ficheros de texto plano (.</w:t>
      </w:r>
      <w:proofErr w:type="spellStart"/>
      <w:r w:rsidRPr="00403610">
        <w:t>txt</w:t>
      </w:r>
      <w:proofErr w:type="spellEnd"/>
      <w:r w:rsidRPr="00403610">
        <w:t>). Dado que se trata de una aplicación destinada a la gestión de préstamos de libros en un centro educativo concreto, no se requiere una base de datos compleja ni de gran escala.</w:t>
      </w:r>
    </w:p>
    <w:p w14:paraId="1BF02F0A" w14:textId="77777777" w:rsidR="00403610" w:rsidRPr="00403610" w:rsidRDefault="00403610" w:rsidP="00403610"/>
    <w:p w14:paraId="7ECE03E3" w14:textId="0C4F4BB9" w:rsidR="00403610" w:rsidRDefault="00403610" w:rsidP="00403610">
      <w:r w:rsidRPr="00403610">
        <w:t>Los datos se dividen en dos grupos:</w:t>
      </w:r>
    </w:p>
    <w:p w14:paraId="13719ABD" w14:textId="77777777" w:rsidR="00403610" w:rsidRDefault="00403610" w:rsidP="00403610">
      <w:pPr>
        <w:rPr>
          <w:b/>
          <w:bCs/>
        </w:rPr>
      </w:pPr>
    </w:p>
    <w:p w14:paraId="40782050" w14:textId="54CB39B4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desde la aplicación:</w:t>
      </w:r>
    </w:p>
    <w:p w14:paraId="5B7C78D9" w14:textId="77777777" w:rsidR="00403610" w:rsidRPr="00403610" w:rsidRDefault="00403610" w:rsidP="00403610">
      <w:pPr>
        <w:numPr>
          <w:ilvl w:val="0"/>
          <w:numId w:val="16"/>
        </w:numPr>
      </w:pPr>
      <w:r w:rsidRPr="00403610">
        <w:t>alumnos.txt</w:t>
      </w:r>
    </w:p>
    <w:p w14:paraId="0A22ED0C" w14:textId="473589FB" w:rsidR="00403610" w:rsidRDefault="00403610" w:rsidP="00403610">
      <w:pPr>
        <w:numPr>
          <w:ilvl w:val="0"/>
          <w:numId w:val="16"/>
        </w:numPr>
      </w:pPr>
      <w:r w:rsidRPr="00403610">
        <w:t>prestamos.txt</w:t>
      </w:r>
    </w:p>
    <w:p w14:paraId="2256EB8A" w14:textId="77777777" w:rsidR="00403610" w:rsidRPr="00403610" w:rsidRDefault="00403610" w:rsidP="00403610">
      <w:pPr>
        <w:ind w:left="720"/>
      </w:pPr>
    </w:p>
    <w:p w14:paraId="7AD63466" w14:textId="77777777" w:rsidR="00403610" w:rsidRDefault="00403610" w:rsidP="00403610">
      <w:r w:rsidRPr="00403610">
        <w:t xml:space="preserve">Estos ficheros permiten </w:t>
      </w:r>
      <w:r w:rsidRPr="00403610">
        <w:rPr>
          <w:b/>
          <w:bCs/>
        </w:rPr>
        <w:t>crear, modificar y visualizar información</w:t>
      </w:r>
      <w:r w:rsidRPr="00403610">
        <w:t xml:space="preserve"> directamente desde el programa, ya que son elementos que cambian con frecuencia durante el curso escolar.</w:t>
      </w:r>
    </w:p>
    <w:p w14:paraId="2657B13A" w14:textId="77777777" w:rsidR="00403610" w:rsidRPr="00403610" w:rsidRDefault="00403610" w:rsidP="00403610"/>
    <w:p w14:paraId="06A52B63" w14:textId="7E863CB7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 forma manual:</w:t>
      </w:r>
    </w:p>
    <w:p w14:paraId="097E3209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libros.txt</w:t>
      </w:r>
    </w:p>
    <w:p w14:paraId="4952382B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cursos.txt</w:t>
      </w:r>
    </w:p>
    <w:p w14:paraId="7241AC99" w14:textId="65FCBD94" w:rsidR="00403610" w:rsidRDefault="00403610" w:rsidP="00403610">
      <w:pPr>
        <w:numPr>
          <w:ilvl w:val="0"/>
          <w:numId w:val="17"/>
        </w:numPr>
      </w:pPr>
      <w:r w:rsidRPr="00403610">
        <w:t>materias.tx</w:t>
      </w:r>
      <w:r>
        <w:t>t</w:t>
      </w:r>
    </w:p>
    <w:p w14:paraId="58D2711E" w14:textId="77777777" w:rsidR="00403610" w:rsidRPr="00403610" w:rsidRDefault="00403610" w:rsidP="00403610">
      <w:pPr>
        <w:ind w:left="720"/>
      </w:pPr>
    </w:p>
    <w:p w14:paraId="5C8767C3" w14:textId="77777777" w:rsidR="00403610" w:rsidRPr="00403610" w:rsidRDefault="00403610" w:rsidP="00403610">
      <w:r w:rsidRPr="00403610">
        <w:lastRenderedPageBreak/>
        <w:t xml:space="preserve">Estos archivos contienen información más </w:t>
      </w:r>
      <w:r w:rsidRPr="00403610">
        <w:rPr>
          <w:b/>
          <w:bCs/>
        </w:rPr>
        <w:t>estructural y estable</w:t>
      </w:r>
      <w:r w:rsidRPr="00403610">
        <w:t xml:space="preserve"> (como el catálogo de libros o los cursos y materias del centro). Debido a que rara vez cambian —normalmente solo se modifican entre cursos o tras cambios normativos—, su mantenimiento se realiza </w:t>
      </w:r>
      <w:r w:rsidRPr="00403610">
        <w:rPr>
          <w:b/>
          <w:bCs/>
        </w:rPr>
        <w:t>manualmente fuera del programa</w:t>
      </w:r>
      <w:r w:rsidRPr="00403610">
        <w:t xml:space="preserve">. Sin embargo, </w:t>
      </w:r>
      <w:r w:rsidRPr="00403610">
        <w:rPr>
          <w:b/>
          <w:bCs/>
        </w:rPr>
        <w:t>sí pueden ser consultados</w:t>
      </w:r>
      <w:r w:rsidRPr="00403610">
        <w:t xml:space="preserve"> desde la aplicación en modo solo lectura.</w:t>
      </w:r>
    </w:p>
    <w:p w14:paraId="34AF64B3" w14:textId="77777777" w:rsidR="00E84DE2" w:rsidRPr="003305C7" w:rsidRDefault="00E84DE2" w:rsidP="003305C7"/>
    <w:p w14:paraId="10238661" w14:textId="45CD7C9A" w:rsidR="00C667FF" w:rsidRDefault="00B72C2F" w:rsidP="00FD4383">
      <w:pPr>
        <w:pStyle w:val="Ttulo3"/>
      </w:pPr>
      <w:bookmarkStart w:id="127" w:name="_Toc49341834"/>
      <w:bookmarkStart w:id="128" w:name="_Toc170148361"/>
      <w:bookmarkStart w:id="129" w:name="_Toc170148676"/>
      <w:r>
        <w:t>Estructura del fichero de datos</w:t>
      </w:r>
      <w:bookmarkEnd w:id="127"/>
      <w:bookmarkEnd w:id="128"/>
      <w:bookmarkEnd w:id="129"/>
    </w:p>
    <w:p w14:paraId="502DAB64" w14:textId="0D0DD122" w:rsidR="00FD4383" w:rsidRDefault="00FD4383" w:rsidP="00C667FF">
      <w:r w:rsidRPr="00FD4383">
        <w:t>Cada fichero .</w:t>
      </w:r>
      <w:proofErr w:type="spellStart"/>
      <w:r w:rsidRPr="00FD4383">
        <w:t>txt</w:t>
      </w:r>
      <w:proofErr w:type="spellEnd"/>
      <w:r w:rsidRPr="00FD4383">
        <w:t xml:space="preserve"> almacena los distintos </w:t>
      </w:r>
      <w:r w:rsidRPr="00FD4383">
        <w:rPr>
          <w:b/>
          <w:bCs/>
        </w:rPr>
        <w:t>atributos asociados a una clase</w:t>
      </w:r>
      <w:r w:rsidRPr="00FD4383">
        <w:t xml:space="preserve"> del programa, y por tanto contiene los </w:t>
      </w:r>
      <w:r w:rsidRPr="00FD4383">
        <w:rPr>
          <w:b/>
          <w:bCs/>
        </w:rPr>
        <w:t>datos que forman parte de cada objeto creado</w:t>
      </w:r>
      <w:r w:rsidRPr="00FD4383">
        <w:t>.</w:t>
      </w:r>
    </w:p>
    <w:p w14:paraId="575E9529" w14:textId="77777777" w:rsidR="00FD4383" w:rsidRPr="00C667FF" w:rsidRDefault="00FD4383" w:rsidP="00C667FF"/>
    <w:p w14:paraId="3ECC77AA" w14:textId="77777777" w:rsidR="00FD4383" w:rsidRPr="00FD4383" w:rsidRDefault="00FD4383" w:rsidP="00FD4383">
      <w:pPr>
        <w:rPr>
          <w:sz w:val="16"/>
          <w:szCs w:val="16"/>
        </w:rPr>
      </w:pPr>
      <w:r w:rsidRPr="00FD4383">
        <w:rPr>
          <w:sz w:val="16"/>
          <w:szCs w:val="16"/>
        </w:rPr>
        <w:t>/Datos/</w:t>
      </w:r>
    </w:p>
    <w:p w14:paraId="45178BAD" w14:textId="77777777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│</w:t>
      </w:r>
    </w:p>
    <w:p w14:paraId="33563A4C" w14:textId="34728CD1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alumnos.txt       </w:t>
      </w:r>
      <w:r w:rsidR="000C03BF">
        <w:rPr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="000C03BF">
        <w:rPr>
          <w:sz w:val="16"/>
          <w:szCs w:val="16"/>
        </w:rPr>
        <w:t xml:space="preserve"> </w:t>
      </w:r>
      <w:r w:rsidRPr="00FD4383">
        <w:rPr>
          <w:rFonts w:hint="eastAsia"/>
          <w:sz w:val="16"/>
          <w:szCs w:val="16"/>
        </w:rPr>
        <w:t>Información de cada alumno (DNI, nombre, apellidos, etc.)</w:t>
      </w:r>
    </w:p>
    <w:p w14:paraId="0E075645" w14:textId="12B20ED1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prestamos.txt   </w:t>
      </w:r>
      <w:r w:rsidR="000C03BF">
        <w:rPr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Registros de los préstamos realizados</w:t>
      </w:r>
      <w:r w:rsidR="000C03BF">
        <w:rPr>
          <w:sz w:val="16"/>
          <w:szCs w:val="16"/>
        </w:rPr>
        <w:t>.</w:t>
      </w:r>
    </w:p>
    <w:p w14:paraId="4A8554AE" w14:textId="54C8B5B8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libros.txt        </w:t>
      </w:r>
      <w:r>
        <w:rPr>
          <w:sz w:val="16"/>
          <w:szCs w:val="16"/>
        </w:rPr>
        <w:t xml:space="preserve">      </w:t>
      </w:r>
      <w:r w:rsidRPr="00FD4383">
        <w:rPr>
          <w:rFonts w:hint="eastAsia"/>
          <w:sz w:val="16"/>
          <w:szCs w:val="16"/>
        </w:rPr>
        <w:t xml:space="preserve">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Catálogo de libros disponibles</w:t>
      </w:r>
      <w:r w:rsidR="000C03BF">
        <w:rPr>
          <w:sz w:val="16"/>
          <w:szCs w:val="16"/>
        </w:rPr>
        <w:t>.</w:t>
      </w:r>
    </w:p>
    <w:p w14:paraId="780E7937" w14:textId="2F638D7C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cursos.txt        </w:t>
      </w:r>
      <w:r>
        <w:rPr>
          <w:sz w:val="16"/>
          <w:szCs w:val="16"/>
        </w:rPr>
        <w:t xml:space="preserve">    </w:t>
      </w:r>
      <w:r w:rsidRPr="00FD4383">
        <w:rPr>
          <w:rFonts w:hint="eastAsia"/>
          <w:sz w:val="16"/>
          <w:szCs w:val="16"/>
        </w:rPr>
        <w:t xml:space="preserve">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Lista de cursos del centro educativo</w:t>
      </w:r>
      <w:r w:rsidR="000C03BF">
        <w:rPr>
          <w:sz w:val="16"/>
          <w:szCs w:val="16"/>
        </w:rPr>
        <w:t>.</w:t>
      </w:r>
    </w:p>
    <w:p w14:paraId="0A64211A" w14:textId="5CB4CA39" w:rsidR="002C27FB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└──</w:t>
      </w:r>
      <w:r w:rsidRPr="00FD4383">
        <w:rPr>
          <w:rFonts w:hint="eastAsia"/>
          <w:sz w:val="16"/>
          <w:szCs w:val="16"/>
        </w:rPr>
        <w:t xml:space="preserve"> materias.txt    </w:t>
      </w:r>
      <w:r>
        <w:rPr>
          <w:sz w:val="16"/>
          <w:szCs w:val="16"/>
        </w:rPr>
        <w:t xml:space="preserve">  </w:t>
      </w:r>
      <w:r w:rsidRPr="00FD4383">
        <w:rPr>
          <w:rFonts w:hint="eastAsia"/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Materias asociadas a los cursos</w:t>
      </w:r>
      <w:r w:rsidR="000C03BF">
        <w:rPr>
          <w:sz w:val="16"/>
          <w:szCs w:val="16"/>
        </w:rPr>
        <w:t>.</w:t>
      </w:r>
    </w:p>
    <w:p w14:paraId="545C5946" w14:textId="77777777" w:rsidR="00FD4383" w:rsidRDefault="00FD4383" w:rsidP="00FD4383"/>
    <w:p w14:paraId="74BC9C58" w14:textId="41EE32E7" w:rsidR="009D4500" w:rsidRDefault="00F57AA5" w:rsidP="00C667FF">
      <w:pPr>
        <w:pStyle w:val="Ttulo2"/>
      </w:pPr>
      <w:bookmarkStart w:id="130" w:name="_Toc49341838"/>
      <w:bookmarkStart w:id="131" w:name="_Toc170148362"/>
      <w:bookmarkStart w:id="132" w:name="_Toc170148677"/>
      <w:r w:rsidRPr="00253E43">
        <w:t>Diseño de la estructura de clases y librerías (diagrama de clases)</w:t>
      </w:r>
      <w:bookmarkEnd w:id="130"/>
      <w:bookmarkEnd w:id="131"/>
      <w:bookmarkEnd w:id="132"/>
    </w:p>
    <w:p w14:paraId="72C80F3E" w14:textId="77777777" w:rsidR="00C667FF" w:rsidRPr="00C667FF" w:rsidRDefault="00C667FF" w:rsidP="00C667FF"/>
    <w:p w14:paraId="6E8121EF" w14:textId="6987A42E" w:rsidR="009D4500" w:rsidRDefault="00C667FF" w:rsidP="00D2408E">
      <w:pPr>
        <w:tabs>
          <w:tab w:val="left" w:pos="5940"/>
        </w:tabs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73600" behindDoc="1" locked="0" layoutInCell="1" allowOverlap="1" wp14:anchorId="1AC8CEF7" wp14:editId="369D0C5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029200" cy="3976370"/>
            <wp:effectExtent l="0" t="0" r="0" b="5080"/>
            <wp:wrapTight wrapText="bothSides">
              <wp:wrapPolygon edited="0">
                <wp:start x="0" y="0"/>
                <wp:lineTo x="0" y="8072"/>
                <wp:lineTo x="2209" y="8279"/>
                <wp:lineTo x="2209" y="11590"/>
                <wp:lineTo x="0" y="12107"/>
                <wp:lineTo x="0" y="21524"/>
                <wp:lineTo x="14073" y="21524"/>
                <wp:lineTo x="14073" y="14901"/>
                <wp:lineTo x="14809" y="14901"/>
                <wp:lineTo x="15464" y="14073"/>
                <wp:lineTo x="15382" y="11590"/>
                <wp:lineTo x="21518" y="11176"/>
                <wp:lineTo x="21518" y="5588"/>
                <wp:lineTo x="14073" y="4967"/>
                <wp:lineTo x="14236" y="1242"/>
                <wp:lineTo x="12273" y="931"/>
                <wp:lineTo x="5073" y="0"/>
                <wp:lineTo x="0" y="0"/>
              </wp:wrapPolygon>
            </wp:wrapTight>
            <wp:docPr id="42096916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8E">
        <w:rPr>
          <w:color w:val="FF0000"/>
        </w:rPr>
        <w:tab/>
      </w:r>
    </w:p>
    <w:p w14:paraId="6E0388BD" w14:textId="77777777" w:rsidR="009D4500" w:rsidRDefault="009D4500" w:rsidP="003305C7">
      <w:pPr>
        <w:rPr>
          <w:color w:val="FF0000"/>
        </w:rPr>
      </w:pPr>
    </w:p>
    <w:p w14:paraId="300580EC" w14:textId="77777777" w:rsidR="009D4500" w:rsidRDefault="009D4500" w:rsidP="003305C7">
      <w:pPr>
        <w:rPr>
          <w:color w:val="FF0000"/>
        </w:rPr>
      </w:pPr>
    </w:p>
    <w:p w14:paraId="66BC5E6B" w14:textId="77777777" w:rsidR="009D4500" w:rsidRDefault="009D4500" w:rsidP="003305C7">
      <w:pPr>
        <w:rPr>
          <w:color w:val="FF0000"/>
        </w:rPr>
      </w:pPr>
    </w:p>
    <w:p w14:paraId="5126887C" w14:textId="77777777" w:rsidR="009D4500" w:rsidRDefault="009D4500" w:rsidP="003305C7">
      <w:pPr>
        <w:rPr>
          <w:color w:val="FF0000"/>
        </w:rPr>
      </w:pPr>
    </w:p>
    <w:p w14:paraId="264B4ADC" w14:textId="77777777" w:rsidR="009D4500" w:rsidRDefault="009D4500" w:rsidP="003305C7">
      <w:pPr>
        <w:rPr>
          <w:color w:val="FF0000"/>
        </w:rPr>
      </w:pPr>
    </w:p>
    <w:p w14:paraId="2528C34E" w14:textId="77777777" w:rsidR="009D4500" w:rsidRDefault="009D4500" w:rsidP="003305C7">
      <w:pPr>
        <w:rPr>
          <w:color w:val="FF0000"/>
        </w:rPr>
      </w:pPr>
    </w:p>
    <w:p w14:paraId="039BA774" w14:textId="77777777" w:rsidR="009D4500" w:rsidRDefault="009D4500" w:rsidP="003305C7">
      <w:pPr>
        <w:rPr>
          <w:color w:val="FF0000"/>
        </w:rPr>
      </w:pPr>
    </w:p>
    <w:p w14:paraId="19124330" w14:textId="77777777" w:rsidR="009D4500" w:rsidRDefault="009D4500" w:rsidP="003305C7">
      <w:pPr>
        <w:rPr>
          <w:color w:val="FF0000"/>
        </w:rPr>
      </w:pPr>
    </w:p>
    <w:p w14:paraId="6B36E67F" w14:textId="77777777" w:rsidR="009D4500" w:rsidRDefault="009D4500" w:rsidP="003305C7">
      <w:pPr>
        <w:rPr>
          <w:color w:val="FF0000"/>
        </w:rPr>
      </w:pPr>
    </w:p>
    <w:p w14:paraId="47DE9415" w14:textId="77777777" w:rsidR="009D4500" w:rsidRDefault="009D4500" w:rsidP="003305C7">
      <w:pPr>
        <w:rPr>
          <w:color w:val="FF0000"/>
        </w:rPr>
      </w:pPr>
    </w:p>
    <w:p w14:paraId="3EEDC831" w14:textId="77777777" w:rsidR="009D4500" w:rsidRDefault="009D4500" w:rsidP="003305C7">
      <w:pPr>
        <w:rPr>
          <w:color w:val="FF0000"/>
        </w:rPr>
      </w:pPr>
    </w:p>
    <w:p w14:paraId="6842EA60" w14:textId="77777777" w:rsidR="009D4500" w:rsidRDefault="009D4500" w:rsidP="003305C7">
      <w:pPr>
        <w:rPr>
          <w:color w:val="FF0000"/>
        </w:rPr>
      </w:pPr>
    </w:p>
    <w:p w14:paraId="59405EF2" w14:textId="77777777" w:rsidR="009D4500" w:rsidRDefault="009D4500" w:rsidP="003305C7">
      <w:pPr>
        <w:rPr>
          <w:color w:val="FF0000"/>
        </w:rPr>
      </w:pPr>
    </w:p>
    <w:p w14:paraId="79A379CC" w14:textId="77777777" w:rsidR="009D4500" w:rsidRDefault="009D4500" w:rsidP="003305C7">
      <w:pPr>
        <w:rPr>
          <w:color w:val="FF0000"/>
        </w:rPr>
      </w:pPr>
    </w:p>
    <w:p w14:paraId="73E1A32A" w14:textId="77777777" w:rsidR="009D4500" w:rsidRDefault="009D4500" w:rsidP="003305C7">
      <w:pPr>
        <w:rPr>
          <w:color w:val="FF0000"/>
        </w:rPr>
      </w:pPr>
    </w:p>
    <w:p w14:paraId="278BBF93" w14:textId="77777777" w:rsidR="009D4500" w:rsidRDefault="009D4500" w:rsidP="003305C7">
      <w:pPr>
        <w:rPr>
          <w:color w:val="FF0000"/>
        </w:rPr>
      </w:pPr>
    </w:p>
    <w:p w14:paraId="3372B32F" w14:textId="77777777" w:rsidR="009D4500" w:rsidRDefault="009D4500" w:rsidP="003305C7">
      <w:pPr>
        <w:rPr>
          <w:color w:val="FF0000"/>
        </w:rPr>
      </w:pPr>
    </w:p>
    <w:p w14:paraId="4C802057" w14:textId="77777777" w:rsidR="009D4500" w:rsidRDefault="009D4500" w:rsidP="003305C7">
      <w:pPr>
        <w:rPr>
          <w:color w:val="FF0000"/>
        </w:rPr>
      </w:pPr>
    </w:p>
    <w:p w14:paraId="7AF72A08" w14:textId="77777777" w:rsidR="00D53924" w:rsidRDefault="00D53924" w:rsidP="003305C7">
      <w:pPr>
        <w:rPr>
          <w:color w:val="FF0000"/>
        </w:rPr>
      </w:pPr>
    </w:p>
    <w:p w14:paraId="29DA46C3" w14:textId="7B049C90" w:rsidR="009D4500" w:rsidRDefault="00C667FF" w:rsidP="003305C7">
      <w:pPr>
        <w:rPr>
          <w:color w:val="FF0000"/>
        </w:rPr>
      </w:pPr>
      <w:r>
        <w:rPr>
          <w:color w:val="FF0000"/>
        </w:rPr>
        <w:t>Añadir los métodos</w:t>
      </w:r>
    </w:p>
    <w:p w14:paraId="356A72ED" w14:textId="1E6BBB01" w:rsidR="00F01F6A" w:rsidRDefault="00F01F6A" w:rsidP="003305C7">
      <w:pPr>
        <w:rPr>
          <w:color w:val="FF0000"/>
        </w:rPr>
      </w:pPr>
      <w:r>
        <w:rPr>
          <w:color w:val="FF0000"/>
        </w:rPr>
        <w:tab/>
        <w:t xml:space="preserve">Cambiar </w:t>
      </w:r>
      <w:proofErr w:type="spellStart"/>
      <w:r>
        <w:rPr>
          <w:color w:val="FF0000"/>
        </w:rPr>
        <w:t>crear_alumno</w:t>
      </w:r>
      <w:proofErr w:type="spellEnd"/>
    </w:p>
    <w:p w14:paraId="7082EC93" w14:textId="163A6232" w:rsidR="00C667FF" w:rsidRDefault="00C667FF" w:rsidP="003305C7">
      <w:pPr>
        <w:rPr>
          <w:color w:val="FF0000"/>
        </w:rPr>
      </w:pPr>
      <w:r>
        <w:rPr>
          <w:color w:val="FF0000"/>
        </w:rPr>
        <w:t>Asociación entre Prestamos y Cursos</w:t>
      </w:r>
    </w:p>
    <w:p w14:paraId="1CFDA3BC" w14:textId="7B28F442" w:rsidR="00C667FF" w:rsidRDefault="00C667FF" w:rsidP="003305C7">
      <w:pPr>
        <w:rPr>
          <w:color w:val="FF0000"/>
        </w:rPr>
      </w:pPr>
      <w:r>
        <w:rPr>
          <w:color w:val="FF0000"/>
        </w:rPr>
        <w:t>Eliminar asociación Al</w:t>
      </w:r>
      <w:r w:rsidR="00D53924">
        <w:rPr>
          <w:color w:val="FF0000"/>
        </w:rPr>
        <w:t>u</w:t>
      </w:r>
      <w:r>
        <w:rPr>
          <w:color w:val="FF0000"/>
        </w:rPr>
        <w:t>mnos y Curso</w:t>
      </w:r>
    </w:p>
    <w:p w14:paraId="2D30F7E5" w14:textId="77777777" w:rsidR="009D4500" w:rsidRPr="003305C7" w:rsidRDefault="009D4500" w:rsidP="003305C7"/>
    <w:p w14:paraId="7E244DDE" w14:textId="77777777" w:rsidR="00937301" w:rsidRPr="00253E43" w:rsidRDefault="00937301" w:rsidP="00312CEF">
      <w:pPr>
        <w:pStyle w:val="Ttulo2"/>
      </w:pPr>
      <w:bookmarkStart w:id="133" w:name="_Toc49341839"/>
      <w:bookmarkStart w:id="134" w:name="_Toc170148363"/>
      <w:bookmarkStart w:id="135" w:name="_Toc170148678"/>
      <w:r w:rsidRPr="00253E43">
        <w:lastRenderedPageBreak/>
        <w:t>Diseño de la interfaz gráfica</w:t>
      </w:r>
      <w:bookmarkEnd w:id="133"/>
      <w:bookmarkEnd w:id="134"/>
      <w:bookmarkEnd w:id="135"/>
    </w:p>
    <w:p w14:paraId="51CC3CCD" w14:textId="77777777" w:rsidR="007B2A1C" w:rsidRDefault="00300607" w:rsidP="00300607">
      <w:pPr>
        <w:pStyle w:val="Ttulo3"/>
      </w:pPr>
      <w:bookmarkStart w:id="136" w:name="_Toc49341840"/>
      <w:bookmarkStart w:id="137" w:name="_Toc170148364"/>
      <w:bookmarkStart w:id="138" w:name="_Toc170148679"/>
      <w:r w:rsidRPr="00253E43">
        <w:t>Diseño de movimiento de ventanas</w:t>
      </w:r>
      <w:bookmarkEnd w:id="136"/>
      <w:bookmarkEnd w:id="137"/>
      <w:bookmarkEnd w:id="138"/>
    </w:p>
    <w:p w14:paraId="234567C1" w14:textId="7714807F" w:rsidR="00CD2B6C" w:rsidRDefault="00CD2B6C" w:rsidP="00CD2B6C">
      <w:r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550FEB2F" w14:textId="608D63BD" w:rsidR="00D53924" w:rsidRDefault="00D53924" w:rsidP="00CD2B6C"/>
    <w:p w14:paraId="6202A075" w14:textId="07FE01DE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>1. Gestionar alumnos.</w:t>
      </w:r>
    </w:p>
    <w:p w14:paraId="19D295D4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1. Crear alumno.</w:t>
      </w:r>
    </w:p>
    <w:p w14:paraId="3ECA9A04" w14:textId="16272C9D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2. Modificar alumno.</w:t>
      </w:r>
    </w:p>
    <w:p w14:paraId="7D836789" w14:textId="67F7BA16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>1. Modificar NIE del alumno.</w:t>
      </w:r>
    </w:p>
    <w:p w14:paraId="3527FC0A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>2. Modificar nombre del alumno.</w:t>
      </w:r>
    </w:p>
    <w:p w14:paraId="59FCDC7B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>3. Modificar apellidos del alumno.</w:t>
      </w:r>
    </w:p>
    <w:p w14:paraId="54A33426" w14:textId="6BF166E1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 xml:space="preserve">4. Modificar bilingüe. </w:t>
      </w:r>
    </w:p>
    <w:p w14:paraId="14146B00" w14:textId="4BED6DA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 xml:space="preserve">5. Modificar tramo becado.  </w:t>
      </w:r>
    </w:p>
    <w:p w14:paraId="6E59A6A1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</w:r>
      <w:r w:rsidRPr="00517CFA">
        <w:rPr>
          <w:sz w:val="16"/>
          <w:szCs w:val="16"/>
        </w:rPr>
        <w:tab/>
        <w:t>6. Salir de menú 'Modificar alumno'.</w:t>
      </w:r>
    </w:p>
    <w:p w14:paraId="005A6135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3. Mostrar información de alumno.</w:t>
      </w:r>
    </w:p>
    <w:p w14:paraId="264FE554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4. Mostrar información de alumnos.</w:t>
      </w:r>
    </w:p>
    <w:p w14:paraId="621D8E66" w14:textId="3A7498C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5. Salir al menú principal.</w:t>
      </w:r>
    </w:p>
    <w:p w14:paraId="22ECC0D7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>2. Gestionar préstamos.</w:t>
      </w:r>
    </w:p>
    <w:p w14:paraId="6FAEAD27" w14:textId="046666F0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1. Realizar préstamo.</w:t>
      </w:r>
    </w:p>
    <w:p w14:paraId="1B35A216" w14:textId="0AEEA9F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2. Devolución préstamo.</w:t>
      </w:r>
    </w:p>
    <w:p w14:paraId="7397F5A3" w14:textId="0759F95B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3. Consultar estado libro.</w:t>
      </w:r>
    </w:p>
    <w:p w14:paraId="27B771A4" w14:textId="77777777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4. Salir al menú principal.</w:t>
      </w:r>
    </w:p>
    <w:p w14:paraId="438F6B22" w14:textId="31E6DECF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>3. Mostrar datos.</w:t>
      </w:r>
    </w:p>
    <w:p w14:paraId="700DC6EC" w14:textId="279F5A8B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 xml:space="preserve">1. Mostrar libros. </w:t>
      </w:r>
    </w:p>
    <w:p w14:paraId="5B954830" w14:textId="2F61C159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 xml:space="preserve">2. Mostrar cursos. </w:t>
      </w:r>
    </w:p>
    <w:p w14:paraId="0E02C2F5" w14:textId="44747C91" w:rsidR="00517CFA" w:rsidRPr="00517CFA" w:rsidRDefault="00517CFA" w:rsidP="00517CFA">
      <w:pPr>
        <w:rPr>
          <w:sz w:val="16"/>
          <w:szCs w:val="16"/>
        </w:rPr>
      </w:pPr>
    </w:p>
    <w:p w14:paraId="08FF4E67" w14:textId="0495CED3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3. Mostrar materias.</w:t>
      </w:r>
      <w:r w:rsidR="00517CFA" w:rsidRPr="00517CFA">
        <w:rPr>
          <w:sz w:val="16"/>
          <w:szCs w:val="16"/>
        </w:rPr>
        <w:t xml:space="preserve"> </w:t>
      </w:r>
    </w:p>
    <w:p w14:paraId="456F8DA6" w14:textId="4F1E1B42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ab/>
        <w:t>4. Salir al menú principal.</w:t>
      </w:r>
    </w:p>
    <w:p w14:paraId="6399F70A" w14:textId="17E86759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>4. Copia de seguridad.</w:t>
      </w:r>
      <w:r w:rsidR="00517CFA" w:rsidRPr="00517CFA">
        <w:rPr>
          <w:sz w:val="16"/>
          <w:szCs w:val="16"/>
        </w:rPr>
        <w:t xml:space="preserve"> </w:t>
      </w:r>
    </w:p>
    <w:p w14:paraId="24A71D64" w14:textId="253CBCE0" w:rsidR="000C03BF" w:rsidRPr="00517CFA" w:rsidRDefault="000C03BF" w:rsidP="000C03BF">
      <w:pPr>
        <w:rPr>
          <w:sz w:val="16"/>
          <w:szCs w:val="16"/>
        </w:rPr>
      </w:pPr>
      <w:r w:rsidRPr="00517CFA">
        <w:rPr>
          <w:sz w:val="16"/>
          <w:szCs w:val="16"/>
        </w:rPr>
        <w:t>5. Salir.</w:t>
      </w:r>
      <w:r w:rsidR="00517CFA" w:rsidRPr="00517CFA">
        <w:rPr>
          <w:sz w:val="16"/>
          <w:szCs w:val="16"/>
        </w:rPr>
        <w:t xml:space="preserve"> </w:t>
      </w:r>
    </w:p>
    <w:p w14:paraId="1E5053F1" w14:textId="72A5E9B2" w:rsidR="000C03BF" w:rsidRDefault="00517CFA" w:rsidP="00C21072">
      <w:r w:rsidRPr="00517CFA">
        <w:rPr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4459074E" wp14:editId="20F03A5A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6372225" cy="4093845"/>
            <wp:effectExtent l="0" t="0" r="0" b="0"/>
            <wp:wrapNone/>
            <wp:docPr id="2049329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04FB2" w14:textId="28A59084" w:rsidR="00517CFA" w:rsidRPr="00517CFA" w:rsidRDefault="00517CFA" w:rsidP="00517CFA"/>
    <w:p w14:paraId="179D575F" w14:textId="5F9C0462" w:rsidR="00517CFA" w:rsidRDefault="00517CFA" w:rsidP="00C21072"/>
    <w:p w14:paraId="12F45E29" w14:textId="77777777" w:rsidR="00517CFA" w:rsidRDefault="00517CFA" w:rsidP="00C21072"/>
    <w:p w14:paraId="00F1CB7A" w14:textId="12C4FA0E" w:rsidR="00517CFA" w:rsidRDefault="00517CFA" w:rsidP="00C21072"/>
    <w:p w14:paraId="7CB02562" w14:textId="3ACA794E" w:rsidR="00517CFA" w:rsidRDefault="00517CFA" w:rsidP="00C21072"/>
    <w:p w14:paraId="36163F1F" w14:textId="77777777" w:rsidR="00517CFA" w:rsidRDefault="00517CFA" w:rsidP="00C21072"/>
    <w:p w14:paraId="37512E8A" w14:textId="77777777" w:rsidR="00517CFA" w:rsidRDefault="00517CFA" w:rsidP="00C21072"/>
    <w:p w14:paraId="6E908DC1" w14:textId="77777777" w:rsidR="00517CFA" w:rsidRDefault="00517CFA" w:rsidP="00C21072"/>
    <w:p w14:paraId="5AC89257" w14:textId="77777777" w:rsidR="00517CFA" w:rsidRDefault="00517CFA" w:rsidP="00C21072"/>
    <w:p w14:paraId="18E88D22" w14:textId="77777777" w:rsidR="00517CFA" w:rsidRDefault="00517CFA" w:rsidP="00C21072"/>
    <w:p w14:paraId="4AEF562A" w14:textId="77777777" w:rsidR="00517CFA" w:rsidRDefault="00517CFA" w:rsidP="00C21072"/>
    <w:p w14:paraId="170B56B1" w14:textId="77777777" w:rsidR="00300607" w:rsidRPr="00253E43" w:rsidRDefault="00300607" w:rsidP="00300607">
      <w:pPr>
        <w:pStyle w:val="Ttulo3"/>
      </w:pPr>
      <w:bookmarkStart w:id="139" w:name="_Toc49341841"/>
      <w:bookmarkStart w:id="140" w:name="_Toc170148365"/>
      <w:bookmarkStart w:id="141" w:name="_Toc170148680"/>
      <w:r w:rsidRPr="00253E43">
        <w:lastRenderedPageBreak/>
        <w:t>Diseño de las ventanas</w:t>
      </w:r>
      <w:bookmarkEnd w:id="139"/>
      <w:bookmarkEnd w:id="140"/>
      <w:bookmarkEnd w:id="141"/>
    </w:p>
    <w:p w14:paraId="489050B2" w14:textId="533C7A8A" w:rsidR="00CB2B2D" w:rsidRDefault="00CB2B2D" w:rsidP="00CB2B2D">
      <w:pPr>
        <w:pStyle w:val="Ttulo4"/>
      </w:pPr>
      <w:bookmarkStart w:id="142" w:name="_Toc49341843"/>
      <w:bookmarkStart w:id="143" w:name="_Toc170148366"/>
      <w:r>
        <w:t xml:space="preserve">Ventana </w:t>
      </w:r>
      <w:bookmarkEnd w:id="142"/>
      <w:r w:rsidR="00C21072">
        <w:t>uno ejemplo</w:t>
      </w:r>
      <w:bookmarkEnd w:id="143"/>
    </w:p>
    <w:p w14:paraId="0CEC4B73" w14:textId="3A5B14DF" w:rsidR="006F6EC1" w:rsidRDefault="006F6EC1" w:rsidP="003305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2100814" wp14:editId="58529025">
                <wp:simplePos x="0" y="0"/>
                <wp:positionH relativeFrom="column">
                  <wp:posOffset>635</wp:posOffset>
                </wp:positionH>
                <wp:positionV relativeFrom="paragraph">
                  <wp:posOffset>1957070</wp:posOffset>
                </wp:positionV>
                <wp:extent cx="3059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96FD5" w14:textId="3922C110" w:rsidR="004E75F7" w:rsidRPr="00016287" w:rsidRDefault="004E75F7" w:rsidP="006F6EC1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bookmarkStart w:id="144" w:name="_Toc170148243"/>
                            <w:r>
                              <w:t xml:space="preserve">Ilustración </w:t>
                            </w:r>
                            <w:r w:rsidR="003305C7"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 - Ventana </w:t>
                            </w:r>
                            <w:bookmarkEnd w:id="144"/>
                            <w:r w:rsidR="003305C7">
                              <w:t>ejemplo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00814" id="Cuadro de texto 27" o:spid="_x0000_s1029" type="#_x0000_t202" style="position:absolute;left:0;text-align:left;margin-left:.05pt;margin-top:154.1pt;width:240.9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84GgIAAD8EAAAOAAAAZHJzL2Uyb0RvYy54bWysU01v2zAMvQ/YfxB0X5w0a7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0+vbj3NySfLdzK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" stroked="f">
                <v:textbox style="mso-fit-shape-to-text:t" inset="0,0,0,0">
                  <w:txbxContent>
                    <w:p w14:paraId="44996FD5" w14:textId="3922C110" w:rsidR="004E75F7" w:rsidRPr="00016287" w:rsidRDefault="004E75F7" w:rsidP="006F6EC1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bookmarkStart w:id="145" w:name="_Toc170148243"/>
                      <w:r>
                        <w:t xml:space="preserve">Ilustración </w:t>
                      </w:r>
                      <w:r w:rsidR="003305C7">
                        <w:rPr>
                          <w:noProof/>
                        </w:rPr>
                        <w:t>1</w:t>
                      </w:r>
                      <w:r>
                        <w:t xml:space="preserve"> - Ventana </w:t>
                      </w:r>
                      <w:bookmarkEnd w:id="145"/>
                      <w:r w:rsidR="003305C7">
                        <w:t>ejemplo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B2B2D"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1B91A06A" wp14:editId="760F0F45">
            <wp:simplePos x="0" y="0"/>
            <wp:positionH relativeFrom="column">
              <wp:posOffset>863</wp:posOffset>
            </wp:positionH>
            <wp:positionV relativeFrom="paragraph">
              <wp:posOffset>-1066</wp:posOffset>
            </wp:positionV>
            <wp:extent cx="3060000" cy="1901048"/>
            <wp:effectExtent l="0" t="0" r="7620" b="4445"/>
            <wp:wrapTight wrapText="bothSides">
              <wp:wrapPolygon edited="0">
                <wp:start x="0" y="0"/>
                <wp:lineTo x="0" y="21434"/>
                <wp:lineTo x="21519" y="21434"/>
                <wp:lineTo x="2151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9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3305C7">
        <w:t>Descripción de la ventana y sus restricciones.</w:t>
      </w:r>
    </w:p>
    <w:p w14:paraId="601733F2" w14:textId="164E7497" w:rsidR="00312CEF" w:rsidRDefault="00312CEF" w:rsidP="006F6EC1">
      <w:pPr>
        <w:ind w:firstLine="720"/>
      </w:pPr>
    </w:p>
    <w:p w14:paraId="7530BB74" w14:textId="77777777" w:rsidR="0087537D" w:rsidRDefault="0087537D" w:rsidP="0087537D"/>
    <w:p w14:paraId="33E82248" w14:textId="440F57E4" w:rsidR="003C0648" w:rsidRPr="003305C7" w:rsidRDefault="003305C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3305C7">
        <w:rPr>
          <w:color w:val="FF0000"/>
        </w:rPr>
        <w:t>RELLENAR con todo lo que haga falta</w:t>
      </w:r>
      <w:r w:rsidR="005D324F">
        <w:rPr>
          <w:color w:val="FF0000"/>
        </w:rPr>
        <w:t xml:space="preserve"> para cada ventana</w:t>
      </w:r>
      <w:r w:rsidR="003C0648" w:rsidRPr="003305C7">
        <w:rPr>
          <w:color w:val="FF0000"/>
        </w:rPr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46" w:name="_Toc49341857"/>
      <w:bookmarkStart w:id="147" w:name="_Toc170148367"/>
      <w:bookmarkStart w:id="148" w:name="_Toc170148681"/>
      <w:r w:rsidRPr="00253E43">
        <w:rPr>
          <w:sz w:val="144"/>
          <w:szCs w:val="144"/>
        </w:rPr>
        <w:lastRenderedPageBreak/>
        <w:t>Implementar el proyecto</w:t>
      </w:r>
      <w:bookmarkEnd w:id="146"/>
      <w:bookmarkEnd w:id="147"/>
      <w:bookmarkEnd w:id="148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49" w:name="_Toc49341830"/>
      <w:bookmarkStart w:id="150" w:name="_Toc170148357"/>
      <w:bookmarkStart w:id="151" w:name="_Toc170148672"/>
      <w:bookmarkStart w:id="152" w:name="_Toc49341858"/>
      <w:bookmarkStart w:id="153" w:name="_Toc170148368"/>
      <w:bookmarkStart w:id="154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49"/>
      <w:bookmarkEnd w:id="150"/>
      <w:bookmarkEnd w:id="151"/>
    </w:p>
    <w:p w14:paraId="0C2E86B4" w14:textId="77777777" w:rsidR="00747A21" w:rsidRPr="00F33B07" w:rsidRDefault="00747A21" w:rsidP="00747A21"/>
    <w:p w14:paraId="6FF25B2A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phpMyAdmin SQL Dump</w:t>
      </w:r>
    </w:p>
    <w:p w14:paraId="3FA047CE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version 5.2.0</w:t>
      </w:r>
    </w:p>
    <w:p w14:paraId="02EF72E5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https://www.phpmyadmin.net/</w:t>
      </w:r>
    </w:p>
    <w:p w14:paraId="3717727D" w14:textId="77777777" w:rsidR="00747A21" w:rsidRPr="00F33B07" w:rsidRDefault="00747A21" w:rsidP="00747A21">
      <w:r w:rsidRPr="00F33B07">
        <w:t>--</w:t>
      </w:r>
    </w:p>
    <w:p w14:paraId="19900134" w14:textId="77777777" w:rsidR="00747A21" w:rsidRPr="00F33B07" w:rsidRDefault="00747A21" w:rsidP="00747A21">
      <w:r w:rsidRPr="00F33B07">
        <w:t>-- Servidor: 127.0.0.1</w:t>
      </w:r>
    </w:p>
    <w:p w14:paraId="448ADF90" w14:textId="77777777" w:rsidR="00747A21" w:rsidRPr="00F33B07" w:rsidRDefault="00747A21" w:rsidP="00747A21">
      <w:r w:rsidRPr="00F33B07">
        <w:t>-- Tiempo de generación: 24-06-2024 a las 18:56:50</w:t>
      </w:r>
    </w:p>
    <w:p w14:paraId="1EAF6F95" w14:textId="77777777" w:rsidR="00747A21" w:rsidRPr="00F33B07" w:rsidRDefault="00747A21" w:rsidP="00747A21">
      <w:r w:rsidRPr="00F33B07">
        <w:t>-- Versión del servidor: 10.4.27-MariaDB</w:t>
      </w:r>
    </w:p>
    <w:p w14:paraId="4B58598E" w14:textId="77777777" w:rsidR="00747A21" w:rsidRPr="00F33B07" w:rsidRDefault="00747A21" w:rsidP="00747A21">
      <w:r w:rsidRPr="00F33B07">
        <w:t>-- Versión de PHP: 8.2.0</w:t>
      </w:r>
    </w:p>
    <w:p w14:paraId="17707FCB" w14:textId="77777777" w:rsidR="00747A21" w:rsidRPr="00F33B07" w:rsidRDefault="00747A21" w:rsidP="00747A21"/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19670788" w14:textId="77777777" w:rsidR="00747A21" w:rsidRPr="00F33B07" w:rsidRDefault="00747A21" w:rsidP="00747A21">
      <w:r w:rsidRPr="00F33B07">
        <w:t>/*!40101 SET NAMES utf8mb4 */;</w:t>
      </w:r>
    </w:p>
    <w:p w14:paraId="2098A1AF" w14:textId="77777777" w:rsidR="00747A21" w:rsidRPr="00F33B07" w:rsidRDefault="00747A21" w:rsidP="00747A21">
      <w:r w:rsidRPr="00F33B07">
        <w:t>--</w:t>
      </w:r>
    </w:p>
    <w:p w14:paraId="1A7F6FAC" w14:textId="77777777" w:rsidR="00747A21" w:rsidRPr="00F33B07" w:rsidRDefault="00747A21" w:rsidP="00747A21">
      <w:r w:rsidRPr="00F33B07">
        <w:t>-- Base de datos: `</w:t>
      </w:r>
      <w:proofErr w:type="spellStart"/>
      <w:r w:rsidRPr="00F33B07">
        <w:t>bancolibros</w:t>
      </w:r>
      <w:proofErr w:type="spellEnd"/>
      <w:r w:rsidRPr="00F33B07">
        <w:t>`</w:t>
      </w:r>
    </w:p>
    <w:p w14:paraId="25EBDCB2" w14:textId="77777777" w:rsidR="00747A21" w:rsidRPr="00F33B07" w:rsidRDefault="00747A21" w:rsidP="00747A21">
      <w:r w:rsidRPr="00F33B07">
        <w:t>--</w:t>
      </w:r>
    </w:p>
    <w:p w14:paraId="647E6FE1" w14:textId="77777777" w:rsidR="00747A21" w:rsidRPr="00F33B07" w:rsidRDefault="00747A21" w:rsidP="00747A21">
      <w:r w:rsidRPr="00F33B07">
        <w:t>-- --------------------------------------------------------</w:t>
      </w:r>
    </w:p>
    <w:p w14:paraId="6196F50F" w14:textId="77777777" w:rsidR="00747A21" w:rsidRPr="00F33B07" w:rsidRDefault="00747A21" w:rsidP="00747A21">
      <w:r w:rsidRPr="00F33B07">
        <w:t>--</w:t>
      </w:r>
    </w:p>
    <w:p w14:paraId="774436FC" w14:textId="77777777" w:rsidR="00747A21" w:rsidRPr="00F33B07" w:rsidRDefault="00747A21" w:rsidP="00747A21">
      <w:r w:rsidRPr="00F33B07">
        <w:t>-- Estructura de tabla para la tabla `alumnos`</w:t>
      </w:r>
    </w:p>
    <w:p w14:paraId="0EFE4907" w14:textId="77777777" w:rsidR="00747A21" w:rsidRPr="00F33B07" w:rsidRDefault="00747A21" w:rsidP="00747A21">
      <w:r w:rsidRPr="00F33B07">
        <w:t>--</w:t>
      </w:r>
    </w:p>
    <w:p w14:paraId="4C443F2D" w14:textId="77777777" w:rsidR="00747A21" w:rsidRPr="00F33B07" w:rsidRDefault="00747A21" w:rsidP="00747A21">
      <w:r w:rsidRPr="00F33B07">
        <w:t>CREATE TABLE `alumnos` (</w:t>
      </w:r>
    </w:p>
    <w:p w14:paraId="71386C93" w14:textId="77777777" w:rsidR="00747A21" w:rsidRPr="00F33B07" w:rsidRDefault="00747A21" w:rsidP="00747A21">
      <w:r w:rsidRPr="00F33B07">
        <w:t xml:space="preserve">  `nie` </w:t>
      </w:r>
      <w:proofErr w:type="spellStart"/>
      <w:proofErr w:type="gramStart"/>
      <w:r w:rsidRPr="00F33B07">
        <w:t>varchar</w:t>
      </w:r>
      <w:proofErr w:type="spellEnd"/>
      <w:r w:rsidRPr="00F33B07">
        <w:t>(</w:t>
      </w:r>
      <w:proofErr w:type="gramEnd"/>
      <w:r w:rsidRPr="00F33B07">
        <w:t>10) NOT NULL,</w:t>
      </w:r>
    </w:p>
    <w:p w14:paraId="1CAA2B55" w14:textId="77777777" w:rsidR="00747A21" w:rsidRPr="00F33B07" w:rsidRDefault="00747A21" w:rsidP="00747A21">
      <w:r w:rsidRPr="00F33B07">
        <w:t xml:space="preserve">  `nombre` </w:t>
      </w:r>
      <w:proofErr w:type="spellStart"/>
      <w:proofErr w:type="gramStart"/>
      <w:r w:rsidRPr="00F33B07">
        <w:t>varchar</w:t>
      </w:r>
      <w:proofErr w:type="spellEnd"/>
      <w:r w:rsidRPr="00F33B07">
        <w:t>(</w:t>
      </w:r>
      <w:proofErr w:type="gramEnd"/>
      <w:r w:rsidRPr="00F33B07">
        <w:t>255) NOT NULL,</w:t>
      </w:r>
    </w:p>
    <w:p w14:paraId="474D0CF5" w14:textId="77777777" w:rsidR="00747A21" w:rsidRPr="00F33B07" w:rsidRDefault="00747A21" w:rsidP="00747A21">
      <w:r w:rsidRPr="00F33B07">
        <w:t xml:space="preserve">  `apellidos` </w:t>
      </w:r>
      <w:proofErr w:type="spellStart"/>
      <w:proofErr w:type="gramStart"/>
      <w:r w:rsidRPr="00F33B07">
        <w:t>varchar</w:t>
      </w:r>
      <w:proofErr w:type="spellEnd"/>
      <w:r w:rsidRPr="00F33B07">
        <w:t>(</w:t>
      </w:r>
      <w:proofErr w:type="gramEnd"/>
      <w:r w:rsidRPr="00F33B07">
        <w:t>255) NOT NULL,</w:t>
      </w:r>
    </w:p>
    <w:p w14:paraId="71F6EBDE" w14:textId="77777777" w:rsidR="00747A21" w:rsidRPr="00F33B07" w:rsidRDefault="00747A21" w:rsidP="00747A21">
      <w:r w:rsidRPr="00F33B07">
        <w:t xml:space="preserve">  `tramo` </w:t>
      </w:r>
      <w:proofErr w:type="spellStart"/>
      <w:proofErr w:type="gramStart"/>
      <w:r w:rsidRPr="00F33B07">
        <w:t>varchar</w:t>
      </w:r>
      <w:proofErr w:type="spellEnd"/>
      <w:r w:rsidRPr="00F33B07">
        <w:t>(</w:t>
      </w:r>
      <w:proofErr w:type="gramEnd"/>
      <w:r w:rsidRPr="00F33B07">
        <w:t>2) NOT NULL DEFAULT '0' COMMENT '0 nada, I tramo I y II Tramo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F33B07">
        <w:t xml:space="preserve">  </w:t>
      </w:r>
      <w:r w:rsidRPr="002F1621">
        <w:rPr>
          <w:lang w:val="en-GB"/>
        </w:rPr>
        <w:t>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33690E" w14:textId="77777777" w:rsidR="00747A21" w:rsidRPr="00F33B07" w:rsidRDefault="00747A21" w:rsidP="00747A21">
      <w:r w:rsidRPr="00F33B07">
        <w:t>-- --------------------------------------------------------</w:t>
      </w:r>
    </w:p>
    <w:p w14:paraId="63520D22" w14:textId="77777777" w:rsidR="00747A21" w:rsidRPr="00F33B07" w:rsidRDefault="00747A21" w:rsidP="00747A21">
      <w:r w:rsidRPr="00F33B07">
        <w:t>--</w:t>
      </w:r>
    </w:p>
    <w:p w14:paraId="5DCEC364" w14:textId="77777777" w:rsidR="00747A21" w:rsidRPr="00F33B07" w:rsidRDefault="00747A21" w:rsidP="00747A21">
      <w:r w:rsidRPr="00F33B07">
        <w:t>-- Estructura de tabla para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602ABEB3" w14:textId="77777777" w:rsidR="00747A21" w:rsidRPr="00F33B07" w:rsidRDefault="00747A21" w:rsidP="00747A21">
      <w:r w:rsidRPr="00F33B07">
        <w:t>--</w:t>
      </w:r>
    </w:p>
    <w:p w14:paraId="62E2BE07" w14:textId="77777777" w:rsidR="00747A21" w:rsidRPr="00F33B07" w:rsidRDefault="00747A21" w:rsidP="00747A21">
      <w:r w:rsidRPr="00F33B07">
        <w:t>CREATE TABLE `</w:t>
      </w:r>
      <w:proofErr w:type="spellStart"/>
      <w:r w:rsidRPr="00F33B07">
        <w:t>alumnoscrusoslibros</w:t>
      </w:r>
      <w:proofErr w:type="spellEnd"/>
      <w:r w:rsidRPr="00F33B07">
        <w:t>` (</w:t>
      </w:r>
    </w:p>
    <w:p w14:paraId="2FA10D0D" w14:textId="77777777" w:rsidR="00747A21" w:rsidRPr="00A3643D" w:rsidRDefault="00747A21" w:rsidP="00747A21">
      <w:pPr>
        <w:rPr>
          <w:lang w:val="en-US"/>
        </w:rPr>
      </w:pPr>
      <w:r w:rsidRPr="00F33B07">
        <w:t xml:space="preserve">  </w:t>
      </w:r>
      <w:r w:rsidRPr="00A3643D">
        <w:rPr>
          <w:lang w:val="en-US"/>
        </w:rPr>
        <w:t>`</w:t>
      </w:r>
      <w:proofErr w:type="spellStart"/>
      <w:r w:rsidRPr="00A3643D">
        <w:rPr>
          <w:lang w:val="en-US"/>
        </w:rPr>
        <w:t>nie</w:t>
      </w:r>
      <w:proofErr w:type="spellEnd"/>
      <w:r w:rsidRPr="00A3643D">
        <w:rPr>
          <w:lang w:val="en-US"/>
        </w:rPr>
        <w:t xml:space="preserve">` </w:t>
      </w:r>
      <w:proofErr w:type="gramStart"/>
      <w:r w:rsidRPr="00A3643D">
        <w:rPr>
          <w:lang w:val="en-US"/>
        </w:rPr>
        <w:t>varchar(</w:t>
      </w:r>
      <w:proofErr w:type="gramEnd"/>
      <w:r w:rsidRPr="00A3643D">
        <w:rPr>
          <w:lang w:val="en-US"/>
        </w:rPr>
        <w:t>10) NOT NULL,</w:t>
      </w:r>
    </w:p>
    <w:p w14:paraId="507E84E3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 xml:space="preserve">  `</w:t>
      </w:r>
      <w:proofErr w:type="spellStart"/>
      <w:r w:rsidRPr="00A3643D">
        <w:rPr>
          <w:lang w:val="en-US"/>
        </w:rPr>
        <w:t>curso</w:t>
      </w:r>
      <w:proofErr w:type="spellEnd"/>
      <w:r w:rsidRPr="00A3643D">
        <w:rPr>
          <w:lang w:val="en-US"/>
        </w:rPr>
        <w:t xml:space="preserve">` </w:t>
      </w:r>
      <w:proofErr w:type="gramStart"/>
      <w:r w:rsidRPr="00A3643D">
        <w:rPr>
          <w:lang w:val="en-US"/>
        </w:rPr>
        <w:t>varchar(</w:t>
      </w:r>
      <w:proofErr w:type="gramEnd"/>
      <w:r w:rsidRPr="00A3643D">
        <w:rPr>
          <w:lang w:val="en-US"/>
        </w:rPr>
        <w:t>255) NOT NULL,</w:t>
      </w:r>
    </w:p>
    <w:p w14:paraId="20BCD827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 xml:space="preserve">  `</w:t>
      </w:r>
      <w:proofErr w:type="spellStart"/>
      <w:r w:rsidRPr="00A3643D">
        <w:rPr>
          <w:lang w:val="en-US"/>
        </w:rPr>
        <w:t>isbn</w:t>
      </w:r>
      <w:proofErr w:type="spellEnd"/>
      <w:r w:rsidRPr="00A3643D">
        <w:rPr>
          <w:lang w:val="en-US"/>
        </w:rPr>
        <w:t xml:space="preserve">` </w:t>
      </w:r>
      <w:proofErr w:type="gramStart"/>
      <w:r w:rsidRPr="00A3643D">
        <w:rPr>
          <w:lang w:val="en-US"/>
        </w:rPr>
        <w:t>varchar(</w:t>
      </w:r>
      <w:proofErr w:type="gramEnd"/>
      <w:r w:rsidRPr="00A3643D">
        <w:rPr>
          <w:lang w:val="en-US"/>
        </w:rPr>
        <w:t>20) NOT NULL,</w:t>
      </w:r>
    </w:p>
    <w:p w14:paraId="07BD01ED" w14:textId="77777777" w:rsidR="00747A21" w:rsidRPr="00F33B07" w:rsidRDefault="00747A21" w:rsidP="00747A21">
      <w:r w:rsidRPr="00A3643D">
        <w:rPr>
          <w:lang w:val="en-US"/>
        </w:rPr>
        <w:t xml:space="preserve">  </w:t>
      </w:r>
      <w:r w:rsidRPr="00F33B07">
        <w:t>`</w:t>
      </w:r>
      <w:proofErr w:type="spellStart"/>
      <w:r w:rsidRPr="00F33B07">
        <w:t>fecha_entrega</w:t>
      </w:r>
      <w:proofErr w:type="spellEnd"/>
      <w:r w:rsidRPr="00F33B07"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F33B07">
        <w:lastRenderedPageBreak/>
        <w:t xml:space="preserve">  </w:t>
      </w:r>
      <w:r w:rsidRPr="002F1621">
        <w:rPr>
          <w:lang w:val="en-GB"/>
        </w:rPr>
        <w:t>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A3643D" w:rsidRDefault="00747A21" w:rsidP="00747A21">
      <w:r w:rsidRPr="002F1621">
        <w:rPr>
          <w:lang w:val="en-GB"/>
        </w:rPr>
        <w:t xml:space="preserve">  </w:t>
      </w:r>
      <w:r w:rsidRPr="00A3643D">
        <w:t xml:space="preserve">`estado` </w:t>
      </w:r>
      <w:proofErr w:type="spellStart"/>
      <w:proofErr w:type="gramStart"/>
      <w:r w:rsidRPr="00A3643D">
        <w:t>varchar</w:t>
      </w:r>
      <w:proofErr w:type="spellEnd"/>
      <w:r w:rsidRPr="00A3643D">
        <w:t>(</w:t>
      </w:r>
      <w:proofErr w:type="gramEnd"/>
      <w:r w:rsidRPr="00A3643D">
        <w:t xml:space="preserve">1) NOT NULL DEFAULT 'P' COMMENT 'P: Prestado, </w:t>
      </w:r>
      <w:proofErr w:type="gramStart"/>
      <w:r w:rsidRPr="00A3643D">
        <w:t>D:Devuelto</w:t>
      </w:r>
      <w:proofErr w:type="gramEnd"/>
      <w:r w:rsidRPr="00A3643D">
        <w:t>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CE11BC" w14:textId="77777777" w:rsidR="00747A21" w:rsidRPr="00F33B07" w:rsidRDefault="00747A21" w:rsidP="00747A21">
      <w:r w:rsidRPr="00F33B07">
        <w:t>-- --------------------------------------------------------</w:t>
      </w:r>
    </w:p>
    <w:p w14:paraId="108B3191" w14:textId="77777777" w:rsidR="00747A21" w:rsidRPr="00F33B07" w:rsidRDefault="00747A21" w:rsidP="00747A21">
      <w:r w:rsidRPr="00F33B07">
        <w:t>--</w:t>
      </w:r>
    </w:p>
    <w:p w14:paraId="46F93A1A" w14:textId="77777777" w:rsidR="00747A21" w:rsidRPr="00F33B07" w:rsidRDefault="00747A21" w:rsidP="00747A21">
      <w:r w:rsidRPr="00F33B07">
        <w:t>-- Estructura de tabla para la tabla `cursos`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A3643D" w:rsidRDefault="00747A21" w:rsidP="00747A21">
      <w:r w:rsidRPr="002F1621">
        <w:rPr>
          <w:lang w:val="en-GB"/>
        </w:rPr>
        <w:t xml:space="preserve">  </w:t>
      </w:r>
      <w:r w:rsidRPr="00A3643D">
        <w:t xml:space="preserve">`curso` </w:t>
      </w:r>
      <w:proofErr w:type="spellStart"/>
      <w:proofErr w:type="gramStart"/>
      <w:r w:rsidRPr="00A3643D">
        <w:t>varchar</w:t>
      </w:r>
      <w:proofErr w:type="spellEnd"/>
      <w:r w:rsidRPr="00A3643D">
        <w:t>(</w:t>
      </w:r>
      <w:proofErr w:type="gramEnd"/>
      <w:r w:rsidRPr="00A3643D">
        <w:t>20) NOT NULL,</w:t>
      </w:r>
    </w:p>
    <w:p w14:paraId="1C2E8386" w14:textId="77777777" w:rsidR="00747A21" w:rsidRPr="00A3643D" w:rsidRDefault="00747A21" w:rsidP="00747A21">
      <w:r w:rsidRPr="00A3643D">
        <w:t xml:space="preserve">  `nivel` </w:t>
      </w:r>
      <w:proofErr w:type="spellStart"/>
      <w:proofErr w:type="gramStart"/>
      <w:r w:rsidRPr="00A3643D">
        <w:t>varchar</w:t>
      </w:r>
      <w:proofErr w:type="spellEnd"/>
      <w:r w:rsidRPr="00A3643D">
        <w:t>(</w:t>
      </w:r>
      <w:proofErr w:type="gramEnd"/>
      <w:r w:rsidRPr="00A3643D"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0AE6D0AD" w14:textId="77777777" w:rsidR="00747A21" w:rsidRPr="00F33B07" w:rsidRDefault="00747A21" w:rsidP="00747A21">
      <w:r w:rsidRPr="00F33B07">
        <w:t>-- --------------------------------------------------------</w:t>
      </w:r>
    </w:p>
    <w:p w14:paraId="53E03C16" w14:textId="77777777" w:rsidR="00747A21" w:rsidRPr="00F33B07" w:rsidRDefault="00747A21" w:rsidP="00747A21">
      <w:r w:rsidRPr="00F33B07">
        <w:t>--</w:t>
      </w:r>
    </w:p>
    <w:p w14:paraId="5C6DFD85" w14:textId="77777777" w:rsidR="00747A21" w:rsidRPr="00F33B07" w:rsidRDefault="00747A21" w:rsidP="00747A21">
      <w:r w:rsidRPr="00F33B07">
        <w:t>-- Estructura de tabla para la tabla `libros`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F8E2E17" w14:textId="77777777" w:rsidR="00747A21" w:rsidRPr="00F33B07" w:rsidRDefault="00747A21" w:rsidP="00747A21">
      <w:r w:rsidRPr="00F33B07">
        <w:t>-- --------------------------------------------------------</w:t>
      </w:r>
    </w:p>
    <w:p w14:paraId="0C8B35C0" w14:textId="77777777" w:rsidR="00747A21" w:rsidRPr="00F33B07" w:rsidRDefault="00747A21" w:rsidP="00747A21">
      <w:r w:rsidRPr="00F33B07">
        <w:t>--</w:t>
      </w:r>
    </w:p>
    <w:p w14:paraId="5399B0EF" w14:textId="77777777" w:rsidR="00747A21" w:rsidRPr="00F33B07" w:rsidRDefault="00747A21" w:rsidP="00747A21">
      <w:r w:rsidRPr="00F33B07">
        <w:t>-- Estructura de tabla para la tabla `materias`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16C97B3" w14:textId="77777777" w:rsidR="00747A21" w:rsidRPr="00F33B07" w:rsidRDefault="00747A21" w:rsidP="00747A21">
      <w:r w:rsidRPr="00F33B07">
        <w:t>--</w:t>
      </w:r>
    </w:p>
    <w:p w14:paraId="2E0483F9" w14:textId="77777777" w:rsidR="00747A21" w:rsidRPr="00F33B07" w:rsidRDefault="00747A21" w:rsidP="00747A21">
      <w:r w:rsidRPr="00F33B07">
        <w:t>-- Índices para tablas volcadas</w:t>
      </w:r>
    </w:p>
    <w:p w14:paraId="7E47A80B" w14:textId="77777777" w:rsidR="00747A21" w:rsidRPr="00F33B07" w:rsidRDefault="00747A21" w:rsidP="00747A21">
      <w:r w:rsidRPr="00F33B07">
        <w:t>--</w:t>
      </w:r>
    </w:p>
    <w:p w14:paraId="1E069DDE" w14:textId="77777777" w:rsidR="00747A21" w:rsidRPr="00F33B07" w:rsidRDefault="00747A21" w:rsidP="00747A21">
      <w:r w:rsidRPr="00F33B07">
        <w:t>--</w:t>
      </w:r>
    </w:p>
    <w:p w14:paraId="7EE30877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`alumnos`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4AAE8BFC" w14:textId="77777777" w:rsidR="00747A21" w:rsidRPr="00F33B07" w:rsidRDefault="00747A21" w:rsidP="00747A21">
      <w:r w:rsidRPr="00F33B07">
        <w:t>--</w:t>
      </w:r>
    </w:p>
    <w:p w14:paraId="253D1C76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3479B382" w14:textId="77777777" w:rsidR="00747A21" w:rsidRPr="00F33B07" w:rsidRDefault="00747A21" w:rsidP="00747A21">
      <w:r w:rsidRPr="00F33B07">
        <w:t>--</w:t>
      </w:r>
    </w:p>
    <w:p w14:paraId="3BE8577F" w14:textId="77777777" w:rsidR="00747A21" w:rsidRPr="00F33B07" w:rsidRDefault="00747A21" w:rsidP="00747A21">
      <w:r w:rsidRPr="00F33B07">
        <w:lastRenderedPageBreak/>
        <w:t>ALTER TABLE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5B7171BC" w14:textId="77777777" w:rsidR="00747A21" w:rsidRPr="00A3643D" w:rsidRDefault="00747A21" w:rsidP="00747A21">
      <w:pPr>
        <w:rPr>
          <w:lang w:val="en-US"/>
        </w:rPr>
      </w:pPr>
      <w:r w:rsidRPr="00F33B07">
        <w:t xml:space="preserve">  </w:t>
      </w:r>
      <w:r w:rsidRPr="00A3643D">
        <w:rPr>
          <w:lang w:val="en-US"/>
        </w:rPr>
        <w:t>ADD PRIMARY KEY (`</w:t>
      </w:r>
      <w:proofErr w:type="spellStart"/>
      <w:r w:rsidRPr="00A3643D">
        <w:rPr>
          <w:lang w:val="en-US"/>
        </w:rPr>
        <w:t>nie</w:t>
      </w:r>
      <w:proofErr w:type="spellEnd"/>
      <w:proofErr w:type="gramStart"/>
      <w:r w:rsidRPr="00A3643D">
        <w:rPr>
          <w:lang w:val="en-US"/>
        </w:rPr>
        <w:t>`,`</w:t>
      </w:r>
      <w:proofErr w:type="spellStart"/>
      <w:proofErr w:type="gramEnd"/>
      <w:r w:rsidRPr="00A3643D">
        <w:rPr>
          <w:lang w:val="en-US"/>
        </w:rPr>
        <w:t>curso</w:t>
      </w:r>
      <w:proofErr w:type="spellEnd"/>
      <w:proofErr w:type="gramStart"/>
      <w:r w:rsidRPr="00A3643D">
        <w:rPr>
          <w:lang w:val="en-US"/>
        </w:rPr>
        <w:t>`,`</w:t>
      </w:r>
      <w:proofErr w:type="spellStart"/>
      <w:proofErr w:type="gramEnd"/>
      <w:r w:rsidRPr="00A3643D">
        <w:rPr>
          <w:lang w:val="en-US"/>
        </w:rPr>
        <w:t>isbn</w:t>
      </w:r>
      <w:proofErr w:type="spellEnd"/>
      <w:r w:rsidRPr="00A3643D">
        <w:rPr>
          <w:lang w:val="en-US"/>
        </w:rPr>
        <w:t>`),</w:t>
      </w:r>
    </w:p>
    <w:p w14:paraId="2A2527E5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 xml:space="preserve">  ADD KEY `</w:t>
      </w:r>
      <w:proofErr w:type="spellStart"/>
      <w:r w:rsidRPr="00A3643D">
        <w:rPr>
          <w:lang w:val="en-US"/>
        </w:rPr>
        <w:t>isbn</w:t>
      </w:r>
      <w:proofErr w:type="spellEnd"/>
      <w:r w:rsidRPr="00A3643D">
        <w:rPr>
          <w:lang w:val="en-US"/>
        </w:rPr>
        <w:t>` (`</w:t>
      </w:r>
      <w:proofErr w:type="spellStart"/>
      <w:r w:rsidRPr="00A3643D">
        <w:rPr>
          <w:lang w:val="en-US"/>
        </w:rPr>
        <w:t>isbn</w:t>
      </w:r>
      <w:proofErr w:type="spellEnd"/>
      <w:r w:rsidRPr="00A3643D">
        <w:rPr>
          <w:lang w:val="en-US"/>
        </w:rPr>
        <w:t>`),</w:t>
      </w:r>
    </w:p>
    <w:p w14:paraId="6E783390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 xml:space="preserve">  ADD KEY `</w:t>
      </w:r>
      <w:proofErr w:type="spellStart"/>
      <w:r w:rsidRPr="00A3643D">
        <w:rPr>
          <w:lang w:val="en-US"/>
        </w:rPr>
        <w:t>curso</w:t>
      </w:r>
      <w:proofErr w:type="spellEnd"/>
      <w:r w:rsidRPr="00A3643D">
        <w:rPr>
          <w:lang w:val="en-US"/>
        </w:rPr>
        <w:t>` (`</w:t>
      </w:r>
      <w:proofErr w:type="spellStart"/>
      <w:r w:rsidRPr="00A3643D">
        <w:rPr>
          <w:lang w:val="en-US"/>
        </w:rPr>
        <w:t>curso</w:t>
      </w:r>
      <w:proofErr w:type="spellEnd"/>
      <w:r w:rsidRPr="00A3643D">
        <w:rPr>
          <w:lang w:val="en-US"/>
        </w:rPr>
        <w:t>`);</w:t>
      </w:r>
    </w:p>
    <w:p w14:paraId="145EFE12" w14:textId="77777777" w:rsidR="00747A21" w:rsidRPr="00F33B07" w:rsidRDefault="00747A21" w:rsidP="00747A21">
      <w:r w:rsidRPr="00F33B07">
        <w:t>--</w:t>
      </w:r>
    </w:p>
    <w:p w14:paraId="1B45BB9A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`cursos`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319A56B7" w14:textId="77777777" w:rsidR="00747A21" w:rsidRPr="00F33B07" w:rsidRDefault="00747A21" w:rsidP="00747A21">
      <w:r w:rsidRPr="00F33B07">
        <w:t>--</w:t>
      </w:r>
    </w:p>
    <w:p w14:paraId="08FD8153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`libros`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1845D8F5" w14:textId="77777777" w:rsidR="00747A21" w:rsidRPr="00F33B07" w:rsidRDefault="00747A21" w:rsidP="00747A21">
      <w:r w:rsidRPr="00F33B07">
        <w:t>--</w:t>
      </w:r>
    </w:p>
    <w:p w14:paraId="4AA0E208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`materias`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7D9E34C2" w14:textId="77777777" w:rsidR="00747A21" w:rsidRPr="00F33B07" w:rsidRDefault="00747A21" w:rsidP="00747A21">
      <w:r w:rsidRPr="00F33B07">
        <w:t>-- Restricciones para tablas volcadas</w:t>
      </w:r>
    </w:p>
    <w:p w14:paraId="395AEAB1" w14:textId="77777777" w:rsidR="00747A21" w:rsidRPr="00F33B07" w:rsidRDefault="00747A21" w:rsidP="00747A21">
      <w:r w:rsidRPr="00F33B07">
        <w:t>--</w:t>
      </w:r>
    </w:p>
    <w:p w14:paraId="6FEA57A6" w14:textId="77777777" w:rsidR="00747A21" w:rsidRPr="00F33B07" w:rsidRDefault="00747A21" w:rsidP="00747A21">
      <w:r w:rsidRPr="00F33B07">
        <w:t>--</w:t>
      </w:r>
    </w:p>
    <w:p w14:paraId="0C3162DC" w14:textId="77777777" w:rsidR="00747A21" w:rsidRPr="00F33B07" w:rsidRDefault="00747A21" w:rsidP="00747A21">
      <w:r w:rsidRPr="00F33B07">
        <w:t>-- Filtros para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5DAA4698" w14:textId="77777777" w:rsidR="00747A21" w:rsidRPr="00F33B07" w:rsidRDefault="00747A21" w:rsidP="00747A21">
      <w:r w:rsidRPr="00F33B07">
        <w:t>--</w:t>
      </w:r>
    </w:p>
    <w:p w14:paraId="686329A8" w14:textId="77777777" w:rsidR="00747A21" w:rsidRPr="00F33B07" w:rsidRDefault="00747A21" w:rsidP="00747A21">
      <w:r w:rsidRPr="00F33B07">
        <w:t>ALTER TABLE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3F41F636" w14:textId="77777777" w:rsidR="00747A21" w:rsidRPr="00F33B07" w:rsidRDefault="00747A21" w:rsidP="00747A21">
      <w:r w:rsidRPr="00F33B07">
        <w:t xml:space="preserve">  ADD CONSTRAINT `alumnoscrusoslibros_ibfk_1` FOREIGN KEY (`</w:t>
      </w:r>
      <w:proofErr w:type="spellStart"/>
      <w:r w:rsidRPr="00F33B07">
        <w:t>isbn</w:t>
      </w:r>
      <w:proofErr w:type="spellEnd"/>
      <w:r w:rsidRPr="00F33B07">
        <w:t>`) REFERENCES `libros` (`</w:t>
      </w:r>
      <w:proofErr w:type="spellStart"/>
      <w:r w:rsidRPr="00F33B07">
        <w:t>isbn</w:t>
      </w:r>
      <w:proofErr w:type="spellEnd"/>
      <w:r w:rsidRPr="00F33B07">
        <w:t>`) ON DELETE CASCADE ON UPDATE CASCADE,</w:t>
      </w:r>
    </w:p>
    <w:p w14:paraId="608F49D6" w14:textId="77777777" w:rsidR="00747A21" w:rsidRPr="00F33B07" w:rsidRDefault="00747A21" w:rsidP="00747A21">
      <w:r w:rsidRPr="00F33B07">
        <w:t xml:space="preserve">  ADD CONSTRAINT `alumnoscrusoslibros_ibfk_2` FOREIGN KEY (`nie`) REFERENCES `alumnos` (`nie`) ON DELETE CASCADE ON UPDATE CASCADE,</w:t>
      </w:r>
    </w:p>
    <w:p w14:paraId="741076DF" w14:textId="77777777" w:rsidR="00747A21" w:rsidRPr="00F33B07" w:rsidRDefault="00747A21" w:rsidP="00747A21">
      <w:r w:rsidRPr="00F33B07">
        <w:t xml:space="preserve">  ADD CONSTRAINT `alumnoscrusoslibros_ibfk_3` FOREIGN KEY (`curso`) REFERENCES `cursos` (`curso`) ON DELETE CASCADE ON UPDATE CASCADE;</w:t>
      </w:r>
    </w:p>
    <w:p w14:paraId="36AD4AF0" w14:textId="77777777" w:rsidR="00747A21" w:rsidRPr="00F33B07" w:rsidRDefault="00747A21" w:rsidP="00747A21">
      <w:r w:rsidRPr="00F33B07">
        <w:t>--</w:t>
      </w:r>
    </w:p>
    <w:p w14:paraId="3120B1D4" w14:textId="77777777" w:rsidR="00747A21" w:rsidRPr="00F33B07" w:rsidRDefault="00747A21" w:rsidP="00747A21">
      <w:r w:rsidRPr="00F33B07">
        <w:t>-- Filtros para la tabla `libros`</w:t>
      </w:r>
    </w:p>
    <w:p w14:paraId="4E52E749" w14:textId="77777777" w:rsidR="00747A21" w:rsidRPr="00F33B07" w:rsidRDefault="00747A21" w:rsidP="00747A21">
      <w:r w:rsidRPr="00F33B07">
        <w:t>--</w:t>
      </w:r>
    </w:p>
    <w:p w14:paraId="5D7FAA1E" w14:textId="77777777" w:rsidR="00747A21" w:rsidRPr="00F33B07" w:rsidRDefault="00747A21" w:rsidP="00747A21">
      <w:r w:rsidRPr="00F33B07">
        <w:t>ALTER TABLE `libros`</w:t>
      </w:r>
    </w:p>
    <w:p w14:paraId="05AE2F7F" w14:textId="77777777" w:rsidR="00747A21" w:rsidRPr="00F33B07" w:rsidRDefault="00747A21" w:rsidP="00747A21">
      <w:r w:rsidRPr="00F33B07">
        <w:t xml:space="preserve">  ADD CONSTRAINT `</w:t>
      </w:r>
      <w:proofErr w:type="spellStart"/>
      <w:r w:rsidRPr="00F33B07">
        <w:t>fk_libros_cursos</w:t>
      </w:r>
      <w:proofErr w:type="spellEnd"/>
      <w:r w:rsidRPr="00F33B07">
        <w:t>` FOREIGN KEY (`</w:t>
      </w:r>
      <w:proofErr w:type="spellStart"/>
      <w:r w:rsidRPr="00F33B07">
        <w:t>id_curso</w:t>
      </w:r>
      <w:proofErr w:type="spellEnd"/>
      <w:r w:rsidRPr="00F33B07">
        <w:t>`) REFERENCES `cursos` (`curso`)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F33B07">
        <w:t xml:space="preserve">  </w:t>
      </w:r>
      <w:r w:rsidRPr="002F1621">
        <w:rPr>
          <w:lang w:val="en-GB"/>
        </w:rPr>
        <w:t>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4B78A7F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52"/>
      <w:bookmarkEnd w:id="153"/>
      <w:bookmarkEnd w:id="15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55" w:name="_Toc49341859"/>
      <w:bookmarkStart w:id="156" w:name="_Toc170148369"/>
      <w:bookmarkStart w:id="157" w:name="_Toc170148683"/>
      <w:r w:rsidRPr="00253E43">
        <w:lastRenderedPageBreak/>
        <w:t>Elaboración de una batería de pruebas para detectar errores</w:t>
      </w:r>
      <w:bookmarkEnd w:id="155"/>
      <w:bookmarkEnd w:id="156"/>
      <w:bookmarkEnd w:id="157"/>
    </w:p>
    <w:p w14:paraId="2A0D9638" w14:textId="75D9C657" w:rsidR="008E7935" w:rsidRDefault="008E7935" w:rsidP="008E7935">
      <w:r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77777777" w:rsidR="00DB16ED" w:rsidRPr="003305C7" w:rsidRDefault="00DB16ED" w:rsidP="00DB16ED">
      <w:pPr>
        <w:rPr>
          <w:color w:val="FF0000"/>
        </w:rPr>
      </w:pPr>
      <w:r>
        <w:rPr>
          <w:color w:val="FF0000"/>
        </w:rPr>
        <w:t>Rellenar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05D5E697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3305C7">
              <w:rPr>
                <w:rFonts w:cstheme="minorHAnsi"/>
                <w:b/>
                <w:sz w:val="16"/>
                <w:szCs w:val="16"/>
              </w:rPr>
              <w:t>ejemplo uno</w:t>
            </w:r>
          </w:p>
        </w:tc>
      </w:tr>
      <w:tr w:rsidR="00F776E5" w:rsidRPr="00253E43" w14:paraId="083B35E1" w14:textId="77777777" w:rsidTr="003305C7">
        <w:tc>
          <w:tcPr>
            <w:tcW w:w="5098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776E5" w:rsidRPr="00253E43" w14:paraId="2EACB827" w14:textId="77777777" w:rsidTr="003305C7">
        <w:tc>
          <w:tcPr>
            <w:tcW w:w="5098" w:type="dxa"/>
          </w:tcPr>
          <w:p w14:paraId="053BC571" w14:textId="65CABC17" w:rsidR="00F776E5" w:rsidRPr="00F776E5" w:rsidRDefault="003305C7" w:rsidP="00CB2B2D">
            <w:pPr>
              <w:rPr>
                <w:rFonts w:cstheme="minorHAnsi"/>
                <w:sz w:val="16"/>
                <w:szCs w:val="16"/>
              </w:rPr>
            </w:pPr>
            <w:proofErr w:type="gramStart"/>
            <w:r>
              <w:rPr>
                <w:rFonts w:cstheme="minorHAnsi"/>
                <w:sz w:val="16"/>
                <w:szCs w:val="16"/>
              </w:rPr>
              <w:t>Descripción  de</w:t>
            </w:r>
            <w:proofErr w:type="gramEnd"/>
            <w:r>
              <w:rPr>
                <w:rFonts w:cstheme="minorHAnsi"/>
                <w:sz w:val="16"/>
                <w:szCs w:val="16"/>
              </w:rPr>
              <w:t xml:space="preserve"> la prueba</w:t>
            </w:r>
          </w:p>
        </w:tc>
        <w:tc>
          <w:tcPr>
            <w:tcW w:w="1276" w:type="dxa"/>
          </w:tcPr>
          <w:p w14:paraId="61122284" w14:textId="6FCFBC31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Parámetros</w:t>
            </w:r>
          </w:p>
        </w:tc>
        <w:tc>
          <w:tcPr>
            <w:tcW w:w="1418" w:type="dxa"/>
          </w:tcPr>
          <w:p w14:paraId="0FC31113" w14:textId="08D73E9E" w:rsidR="00F776E5" w:rsidRPr="002E52FB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Valor esperado</w:t>
            </w:r>
          </w:p>
        </w:tc>
        <w:tc>
          <w:tcPr>
            <w:tcW w:w="1277" w:type="dxa"/>
          </w:tcPr>
          <w:p w14:paraId="4972C7B0" w14:textId="5B2ECA0A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Valor obtenido</w:t>
            </w:r>
          </w:p>
        </w:tc>
        <w:tc>
          <w:tcPr>
            <w:tcW w:w="955" w:type="dxa"/>
          </w:tcPr>
          <w:p w14:paraId="53639735" w14:textId="5D4983AB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OK/Fallo</w:t>
            </w:r>
          </w:p>
        </w:tc>
      </w:tr>
      <w:tr w:rsidR="00F776E5" w:rsidRPr="00253E43" w14:paraId="78D64FAF" w14:textId="77777777" w:rsidTr="003305C7">
        <w:tc>
          <w:tcPr>
            <w:tcW w:w="5098" w:type="dxa"/>
          </w:tcPr>
          <w:p w14:paraId="41EEBAF0" w14:textId="5A07FF55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865037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01C055AE" w14:textId="35FD85EF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4AA3A5E3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031FDFB8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54B5C49C" w14:textId="77777777" w:rsidTr="003305C7">
        <w:tc>
          <w:tcPr>
            <w:tcW w:w="5098" w:type="dxa"/>
          </w:tcPr>
          <w:p w14:paraId="50BBF578" w14:textId="1C35EBFF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C4E7F7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7E03D3BB" w14:textId="7FDB5417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73DEA770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3FCA734A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27E663E1" w14:textId="77777777" w:rsidTr="003305C7">
        <w:tc>
          <w:tcPr>
            <w:tcW w:w="5098" w:type="dxa"/>
          </w:tcPr>
          <w:p w14:paraId="5C446FA2" w14:textId="5629234F"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87B8752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46033D17" w14:textId="5BAB5001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054B6F34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39F5DB2F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3C7901DB" w14:textId="77777777" w:rsidTr="003305C7">
        <w:tc>
          <w:tcPr>
            <w:tcW w:w="5098" w:type="dxa"/>
          </w:tcPr>
          <w:p w14:paraId="684F43C7" w14:textId="2D831053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3E80DC6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38652EA9" w14:textId="3FF823D2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1CBBD90C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6D82580E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22D77B90" w14:textId="77777777" w:rsidTr="003305C7">
        <w:tc>
          <w:tcPr>
            <w:tcW w:w="5098" w:type="dxa"/>
          </w:tcPr>
          <w:p w14:paraId="0948F046" w14:textId="21ED4296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E366C5E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18E8422B" w14:textId="18161340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213F344E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10C64F28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5E5D73EE" w14:textId="77777777" w:rsidTr="003305C7">
        <w:tc>
          <w:tcPr>
            <w:tcW w:w="5098" w:type="dxa"/>
          </w:tcPr>
          <w:p w14:paraId="3FAC0879" w14:textId="3E6FFB50"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5CDD689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04AC11AD" w14:textId="26204125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582ECD66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168A9AB3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5C1C6FCA" w14:textId="77777777" w:rsidR="00C24119" w:rsidRDefault="00C24119" w:rsidP="00C24119">
      <w:bookmarkStart w:id="158" w:name="_Toc49341860"/>
    </w:p>
    <w:p w14:paraId="6DA31847" w14:textId="2F880DE5" w:rsidR="0001278C" w:rsidRDefault="00937301" w:rsidP="00FB2DA4">
      <w:pPr>
        <w:pStyle w:val="Ttulo2"/>
      </w:pPr>
      <w:bookmarkStart w:id="159" w:name="_Toc170148370"/>
      <w:bookmarkStart w:id="160" w:name="_Toc170148684"/>
      <w:r w:rsidRPr="00253E43">
        <w:t>Evaluación y solución de incidencias</w:t>
      </w:r>
      <w:bookmarkEnd w:id="158"/>
      <w:bookmarkEnd w:id="159"/>
      <w:bookmarkEnd w:id="160"/>
    </w:p>
    <w:p w14:paraId="2D9EAC20" w14:textId="324E7120" w:rsidR="003305C7" w:rsidRPr="003305C7" w:rsidRDefault="003305C7" w:rsidP="00F33B07">
      <w:pPr>
        <w:tabs>
          <w:tab w:val="left" w:pos="6150"/>
        </w:tabs>
        <w:rPr>
          <w:color w:val="FF0000"/>
        </w:rPr>
      </w:pPr>
      <w:r>
        <w:rPr>
          <w:color w:val="FF0000"/>
        </w:rPr>
        <w:t>Rellenar</w:t>
      </w:r>
      <w:r w:rsidR="00F33B07">
        <w:rPr>
          <w:color w:val="FF0000"/>
        </w:rPr>
        <w:tab/>
      </w:r>
    </w:p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61" w:name="_Toc49341861"/>
      <w:bookmarkStart w:id="162" w:name="_Toc170148371"/>
      <w:bookmarkStart w:id="163" w:name="_Toc170148685"/>
      <w:r w:rsidRPr="00253E43">
        <w:t>Evaluación y seguimiento del</w:t>
      </w:r>
      <w:r w:rsidR="000C3799">
        <w:t xml:space="preserve"> proyecto</w:t>
      </w:r>
      <w:bookmarkEnd w:id="161"/>
      <w:bookmarkEnd w:id="162"/>
      <w:bookmarkEnd w:id="163"/>
    </w:p>
    <w:p w14:paraId="3B3E2570" w14:textId="77777777"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64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65" w:name="_Toc170148373"/>
      <w:bookmarkStart w:id="166" w:name="_Toc170148686"/>
      <w:r w:rsidRPr="00253E43">
        <w:rPr>
          <w:sz w:val="144"/>
          <w:szCs w:val="144"/>
        </w:rPr>
        <w:lastRenderedPageBreak/>
        <w:t>Implantación del Proyecto</w:t>
      </w:r>
      <w:bookmarkEnd w:id="164"/>
      <w:bookmarkEnd w:id="165"/>
      <w:bookmarkEnd w:id="166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ADD6758" w14:textId="2B065D29" w:rsidR="003305C7" w:rsidRPr="003305C7" w:rsidRDefault="00937301" w:rsidP="00DD54AB">
      <w:pPr>
        <w:pStyle w:val="Ttulo2"/>
      </w:pPr>
      <w:bookmarkStart w:id="167" w:name="_Toc49341864"/>
      <w:bookmarkStart w:id="168" w:name="_Toc170148374"/>
      <w:bookmarkStart w:id="169" w:name="_Toc170148687"/>
      <w:r w:rsidRPr="00253E43">
        <w:lastRenderedPageBreak/>
        <w:t>Plan de implantación</w:t>
      </w:r>
      <w:bookmarkEnd w:id="167"/>
      <w:bookmarkEnd w:id="168"/>
      <w:bookmarkEnd w:id="169"/>
    </w:p>
    <w:p w14:paraId="5C0C505D" w14:textId="77777777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Dado que se trata de una aplicación sencilla de escritorio orientada a un único centro educativo, la implantación no requiere procesos complejos ni paradas técnicas.</w:t>
      </w:r>
    </w:p>
    <w:p w14:paraId="5F73EE4E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La instalación se realizará directamente en el equipo o equipos del personal administrativo encargado de gestionar los préstamos, con una puesta en marcha inmediata tras una configuración mínima.</w:t>
      </w:r>
    </w:p>
    <w:p w14:paraId="6C2DD5E4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</w:p>
    <w:p w14:paraId="2C20889E" w14:textId="7E52D47F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DD54AB">
        <w:rPr>
          <w:b/>
          <w:bCs/>
        </w:rPr>
        <w:t>Tabla: Plan de implantación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1485"/>
        <w:gridCol w:w="4724"/>
        <w:gridCol w:w="1676"/>
        <w:gridCol w:w="2139"/>
      </w:tblGrid>
      <w:tr w:rsidR="00DD54AB" w:rsidRPr="00DD54AB" w14:paraId="0497203A" w14:textId="77777777" w:rsidTr="00DD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78CC2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Etapa</w:t>
            </w:r>
          </w:p>
        </w:tc>
        <w:tc>
          <w:tcPr>
            <w:tcW w:w="0" w:type="auto"/>
            <w:hideMark/>
          </w:tcPr>
          <w:p w14:paraId="59EFC9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Actividades</w:t>
            </w:r>
          </w:p>
        </w:tc>
        <w:tc>
          <w:tcPr>
            <w:tcW w:w="0" w:type="auto"/>
            <w:hideMark/>
          </w:tcPr>
          <w:p w14:paraId="5F0FBB28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Duración estimada</w:t>
            </w:r>
          </w:p>
        </w:tc>
        <w:tc>
          <w:tcPr>
            <w:tcW w:w="0" w:type="auto"/>
            <w:hideMark/>
          </w:tcPr>
          <w:p w14:paraId="798BD5D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Horario recomendado</w:t>
            </w:r>
          </w:p>
        </w:tc>
      </w:tr>
      <w:tr w:rsidR="00DD54AB" w:rsidRPr="00DD54AB" w14:paraId="361765B4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BC0E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Instalación</w:t>
            </w:r>
          </w:p>
        </w:tc>
        <w:tc>
          <w:tcPr>
            <w:tcW w:w="0" w:type="auto"/>
            <w:hideMark/>
          </w:tcPr>
          <w:p w14:paraId="2D82AF76" w14:textId="5C7733E2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Copia del programa y los ficheros .</w:t>
            </w:r>
            <w:proofErr w:type="spellStart"/>
            <w:r w:rsidRPr="00DD54AB">
              <w:rPr>
                <w:sz w:val="22"/>
                <w:szCs w:val="22"/>
              </w:rPr>
              <w:t>txt</w:t>
            </w:r>
            <w:proofErr w:type="spellEnd"/>
            <w:r w:rsidRPr="00DD54AB">
              <w:rPr>
                <w:sz w:val="22"/>
                <w:szCs w:val="22"/>
              </w:rPr>
              <w:t xml:space="preserve"> en el sistema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0992145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44240D1A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54F91BCA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7A4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Configuración</w:t>
            </w:r>
          </w:p>
        </w:tc>
        <w:tc>
          <w:tcPr>
            <w:tcW w:w="0" w:type="auto"/>
            <w:hideMark/>
          </w:tcPr>
          <w:p w14:paraId="79504E4D" w14:textId="25E2A48F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Revisión de rutas, permisos de lectura/escritura</w:t>
            </w:r>
            <w:r>
              <w:rPr>
                <w:sz w:val="22"/>
                <w:szCs w:val="22"/>
              </w:rPr>
              <w:t>. Entrega de usuarios.</w:t>
            </w:r>
          </w:p>
        </w:tc>
        <w:tc>
          <w:tcPr>
            <w:tcW w:w="0" w:type="auto"/>
            <w:hideMark/>
          </w:tcPr>
          <w:p w14:paraId="18D8EAB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54B23DC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740AB241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BF111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Formación</w:t>
            </w:r>
          </w:p>
        </w:tc>
        <w:tc>
          <w:tcPr>
            <w:tcW w:w="0" w:type="auto"/>
            <w:hideMark/>
          </w:tcPr>
          <w:p w14:paraId="264C0D77" w14:textId="6CA914A5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Explicación del uso al personal responsable</w:t>
            </w:r>
            <w:r>
              <w:rPr>
                <w:sz w:val="22"/>
                <w:szCs w:val="22"/>
              </w:rPr>
              <w:t xml:space="preserve"> y entrega de manual de usuario.</w:t>
            </w:r>
          </w:p>
        </w:tc>
        <w:tc>
          <w:tcPr>
            <w:tcW w:w="0" w:type="auto"/>
            <w:hideMark/>
          </w:tcPr>
          <w:p w14:paraId="4EAD647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6CF4526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 o en horario libre</w:t>
            </w:r>
          </w:p>
        </w:tc>
      </w:tr>
      <w:tr w:rsidR="00DD54AB" w:rsidRPr="00DD54AB" w14:paraId="33440025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54A4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Pruebas</w:t>
            </w:r>
          </w:p>
        </w:tc>
        <w:tc>
          <w:tcPr>
            <w:tcW w:w="0" w:type="auto"/>
            <w:hideMark/>
          </w:tcPr>
          <w:p w14:paraId="1DE001A1" w14:textId="2D89F3CE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Alta de alumnos y pruebas de préstamo simuladas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35AB43EC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065984B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</w:tbl>
    <w:p w14:paraId="33DBC0AE" w14:textId="775391C6" w:rsidR="00061A1C" w:rsidRPr="00253E43" w:rsidRDefault="00061A1C" w:rsidP="003858C6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</w:p>
    <w:p w14:paraId="107BB2E6" w14:textId="77777777" w:rsidR="00937301" w:rsidRDefault="00937301" w:rsidP="00312CEF">
      <w:pPr>
        <w:pStyle w:val="Ttulo2"/>
      </w:pPr>
      <w:bookmarkStart w:id="170" w:name="_Toc49341865"/>
      <w:bookmarkStart w:id="171" w:name="_Toc170148375"/>
      <w:bookmarkStart w:id="172" w:name="_Toc170148688"/>
      <w:r w:rsidRPr="00253E43">
        <w:t>Manual de instalación</w:t>
      </w:r>
      <w:bookmarkEnd w:id="170"/>
      <w:bookmarkEnd w:id="171"/>
      <w:bookmarkEnd w:id="172"/>
    </w:p>
    <w:p w14:paraId="748AD34E" w14:textId="5A2EFD0C" w:rsidR="007308C5" w:rsidRDefault="007308C5" w:rsidP="007308C5">
      <w:pPr>
        <w:pStyle w:val="Ttulo3"/>
      </w:pPr>
      <w:bookmarkStart w:id="173" w:name="_Toc37610656"/>
      <w:bookmarkStart w:id="174" w:name="_Toc49341866"/>
      <w:bookmarkStart w:id="175" w:name="_Toc170148376"/>
      <w:bookmarkStart w:id="176" w:name="_Toc170148689"/>
      <w:r>
        <w:t>Instalación de la aplicación</w:t>
      </w:r>
      <w:bookmarkEnd w:id="173"/>
      <w:bookmarkEnd w:id="174"/>
      <w:bookmarkEnd w:id="175"/>
      <w:bookmarkEnd w:id="176"/>
    </w:p>
    <w:p w14:paraId="42DECE1A" w14:textId="77777777" w:rsidR="00DD54AB" w:rsidRPr="00DD54AB" w:rsidRDefault="00DD54AB" w:rsidP="00DD54AB"/>
    <w:p w14:paraId="27DE5A09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Descargar el proyecto completo en formato .zip o clonado desde repositorio (si aplica).</w:t>
      </w:r>
    </w:p>
    <w:p w14:paraId="1830CF15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Extraer o ubicar la carpeta en una ubicación accesible, por ejemplo:</w:t>
      </w:r>
      <w:r w:rsidRPr="00DD54AB">
        <w:br/>
        <w:t>C:\Centro\GestorLibros\Programa\</w:t>
      </w:r>
    </w:p>
    <w:p w14:paraId="23851ADE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 xml:space="preserve">Verificar que se tenga instalada una versión de </w:t>
      </w:r>
      <w:r w:rsidRPr="00DD54AB">
        <w:rPr>
          <w:b/>
          <w:bCs/>
        </w:rPr>
        <w:t>Python 3.11 o superior</w:t>
      </w:r>
      <w:r w:rsidRPr="00DD54AB">
        <w:t>.</w:t>
      </w:r>
    </w:p>
    <w:p w14:paraId="44648001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Ejecutar el archivo main.py dentro de la carpeta Clases desde terminal:</w:t>
      </w:r>
    </w:p>
    <w:p w14:paraId="1E06EF23" w14:textId="77777777" w:rsidR="00D96624" w:rsidRDefault="00D96624" w:rsidP="00D96624"/>
    <w:p w14:paraId="1B06204B" w14:textId="594097A8" w:rsidR="00DD54AB" w:rsidRPr="00D96624" w:rsidRDefault="00D96624" w:rsidP="00D96624">
      <w:pPr>
        <w:ind w:firstLine="720"/>
        <w:rPr>
          <w:i/>
          <w:iCs/>
        </w:rPr>
      </w:pPr>
      <w:proofErr w:type="spellStart"/>
      <w:r w:rsidRPr="00D96624">
        <w:rPr>
          <w:i/>
          <w:iCs/>
        </w:rPr>
        <w:t>python</w:t>
      </w:r>
      <w:proofErr w:type="spellEnd"/>
      <w:r w:rsidRPr="00D96624">
        <w:rPr>
          <w:i/>
          <w:iCs/>
        </w:rPr>
        <w:t xml:space="preserve"> Clases/main.py</w:t>
      </w:r>
    </w:p>
    <w:p w14:paraId="1ED59047" w14:textId="19B89CAB" w:rsidR="00DD54AB" w:rsidRPr="00DD54AB" w:rsidRDefault="00DD54AB" w:rsidP="00DD54AB">
      <w:pPr>
        <w:ind w:left="720" w:firstLine="720"/>
      </w:pPr>
    </w:p>
    <w:p w14:paraId="40777A92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Asegurarse de que la carpeta Datos/ existe al mismo nivel que Clases/, y contiene los archivos:</w:t>
      </w:r>
    </w:p>
    <w:p w14:paraId="42A6054F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alumnos.txt</w:t>
      </w:r>
    </w:p>
    <w:p w14:paraId="76269278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prestamos.txt</w:t>
      </w:r>
    </w:p>
    <w:p w14:paraId="40CDFF9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libros.txt</w:t>
      </w:r>
    </w:p>
    <w:p w14:paraId="39D29F8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cursos.txt</w:t>
      </w:r>
    </w:p>
    <w:p w14:paraId="603E611E" w14:textId="77777777" w:rsidR="00DD54AB" w:rsidRDefault="00DD54AB" w:rsidP="00DD54AB">
      <w:pPr>
        <w:numPr>
          <w:ilvl w:val="1"/>
          <w:numId w:val="18"/>
        </w:numPr>
      </w:pPr>
      <w:r w:rsidRPr="00DD54AB">
        <w:t>materias.txt</w:t>
      </w:r>
    </w:p>
    <w:p w14:paraId="1D0DBE9D" w14:textId="77777777" w:rsidR="00D96624" w:rsidRPr="00DD54AB" w:rsidRDefault="00D96624" w:rsidP="00DD54AB">
      <w:pPr>
        <w:numPr>
          <w:ilvl w:val="1"/>
          <w:numId w:val="18"/>
        </w:numPr>
      </w:pPr>
    </w:p>
    <w:p w14:paraId="5420B7C1" w14:textId="77777777" w:rsidR="00DD54AB" w:rsidRPr="00DD54AB" w:rsidRDefault="00DD54AB" w:rsidP="00DD54AB">
      <w:r w:rsidRPr="00DD54AB">
        <w:rPr>
          <w:rFonts w:ascii="Segoe UI Emoji" w:hAnsi="Segoe UI Emoji" w:cs="Segoe UI Emoji"/>
        </w:rPr>
        <w:t>⚠️</w:t>
      </w:r>
      <w:r w:rsidRPr="00DD54AB">
        <w:t xml:space="preserve"> En caso de que el archivo alumnos.txt o prestamos.txt </w:t>
      </w:r>
      <w:r w:rsidRPr="00DD54AB">
        <w:rPr>
          <w:b/>
          <w:bCs/>
        </w:rPr>
        <w:t>no existan</w:t>
      </w:r>
      <w:r w:rsidRPr="00DD54AB">
        <w:t xml:space="preserve">, el programa los </w:t>
      </w:r>
      <w:r w:rsidRPr="00DD54AB">
        <w:rPr>
          <w:b/>
          <w:bCs/>
        </w:rPr>
        <w:t>creará automáticamente</w:t>
      </w:r>
      <w:r w:rsidRPr="00DD54AB">
        <w:t xml:space="preserve"> al guardar el primer dato correspondiente, iniciando con cero registros.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6548BE">
      <w:pPr>
        <w:pStyle w:val="Ttulo2"/>
      </w:pPr>
      <w:bookmarkStart w:id="177" w:name="_Toc49341876"/>
      <w:bookmarkStart w:id="178" w:name="_Toc170148377"/>
      <w:bookmarkStart w:id="179" w:name="_Toc170148690"/>
      <w:r w:rsidRPr="00253E43">
        <w:lastRenderedPageBreak/>
        <w:t>Mejoras posibles</w:t>
      </w:r>
      <w:bookmarkEnd w:id="177"/>
      <w:bookmarkEnd w:id="178"/>
      <w:bookmarkEnd w:id="179"/>
    </w:p>
    <w:p w14:paraId="56EF460C" w14:textId="77777777" w:rsidR="00D96624" w:rsidRDefault="00D96624" w:rsidP="00D96624">
      <w:pPr>
        <w:rPr>
          <w:color w:val="0F0D29" w:themeColor="text1"/>
        </w:rPr>
      </w:pPr>
      <w:bookmarkStart w:id="180" w:name="_Toc49341877"/>
      <w:bookmarkStart w:id="181" w:name="_Toc170148378"/>
      <w:r w:rsidRPr="00D96624">
        <w:rPr>
          <w:color w:val="0F0D29" w:themeColor="text1"/>
        </w:rPr>
        <w:t>Aunque la aplicación cumple con los requisitos básicos de funcionamiento, se podrían implementar en el futuro las siguientes mejoras para aumentar su funcionalidad y facilidad de uso:</w:t>
      </w:r>
    </w:p>
    <w:p w14:paraId="0FCE0D8D" w14:textId="77777777" w:rsidR="00D96624" w:rsidRPr="00D96624" w:rsidRDefault="00D96624" w:rsidP="00D96624">
      <w:pPr>
        <w:rPr>
          <w:color w:val="0F0D29" w:themeColor="text1"/>
        </w:rPr>
      </w:pPr>
    </w:p>
    <w:p w14:paraId="3A88CA99" w14:textId="669CE3C2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Crear una </w:t>
      </w:r>
      <w:r w:rsidRPr="00D96624">
        <w:rPr>
          <w:b/>
          <w:bCs/>
          <w:color w:val="0F0D29" w:themeColor="text1"/>
        </w:rPr>
        <w:t>interfaz gráfica</w:t>
      </w:r>
      <w:r w:rsidRPr="00D96624">
        <w:rPr>
          <w:color w:val="0F0D29" w:themeColor="text1"/>
        </w:rPr>
        <w:t xml:space="preserve"> para facilitar el uso al personal no técnico.</w:t>
      </w:r>
      <w:r>
        <w:rPr>
          <w:color w:val="0F0D29" w:themeColor="text1"/>
        </w:rPr>
        <w:t xml:space="preserve"> (</w:t>
      </w:r>
      <w:proofErr w:type="spellStart"/>
      <w:r w:rsidRPr="00D96624">
        <w:rPr>
          <w:color w:val="0F0D29" w:themeColor="text1"/>
        </w:rPr>
        <w:t>Tkinter</w:t>
      </w:r>
      <w:proofErr w:type="spellEnd"/>
      <w:r w:rsidRPr="00D96624">
        <w:rPr>
          <w:color w:val="0F0D29" w:themeColor="text1"/>
        </w:rPr>
        <w:t xml:space="preserve"> o </w:t>
      </w:r>
      <w:proofErr w:type="spellStart"/>
      <w:r w:rsidRPr="00D96624">
        <w:rPr>
          <w:color w:val="0F0D29" w:themeColor="text1"/>
        </w:rPr>
        <w:t>PyQt</w:t>
      </w:r>
      <w:proofErr w:type="spellEnd"/>
      <w:r>
        <w:rPr>
          <w:color w:val="0F0D29" w:themeColor="text1"/>
        </w:rPr>
        <w:t>)</w:t>
      </w:r>
    </w:p>
    <w:p w14:paraId="2CD119D6" w14:textId="708B533E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Incorporar </w:t>
      </w:r>
      <w:r w:rsidRPr="00D96624">
        <w:rPr>
          <w:b/>
          <w:bCs/>
          <w:color w:val="0F0D29" w:themeColor="text1"/>
        </w:rPr>
        <w:t>distintos niveles de usuario</w:t>
      </w:r>
      <w:r w:rsidRPr="00D96624">
        <w:rPr>
          <w:color w:val="0F0D29" w:themeColor="text1"/>
        </w:rPr>
        <w:t xml:space="preserve"> (administrador, solo lectura, etc.).</w:t>
      </w:r>
    </w:p>
    <w:p w14:paraId="6CD900CE" w14:textId="318E2A5A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Mejorar el sistema de </w:t>
      </w:r>
      <w:proofErr w:type="spellStart"/>
      <w:r w:rsidRPr="00D96624">
        <w:rPr>
          <w:color w:val="0F0D29" w:themeColor="text1"/>
        </w:rPr>
        <w:t>login</w:t>
      </w:r>
      <w:proofErr w:type="spellEnd"/>
      <w:r w:rsidRPr="00D96624">
        <w:rPr>
          <w:color w:val="0F0D29" w:themeColor="text1"/>
        </w:rPr>
        <w:t xml:space="preserve"> con:</w:t>
      </w:r>
    </w:p>
    <w:p w14:paraId="5C00C569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Encriptación de contraseñas.</w:t>
      </w:r>
    </w:p>
    <w:p w14:paraId="24A2409C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Registro de accesos.</w:t>
      </w:r>
    </w:p>
    <w:p w14:paraId="7F9576FC" w14:textId="6621733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Permitir </w:t>
      </w:r>
      <w:r w:rsidRPr="00D96624">
        <w:rPr>
          <w:b/>
          <w:bCs/>
          <w:color w:val="0F0D29" w:themeColor="text1"/>
        </w:rPr>
        <w:t>cambio de contraseña</w:t>
      </w:r>
      <w:r w:rsidRPr="00D96624">
        <w:rPr>
          <w:color w:val="0F0D29" w:themeColor="text1"/>
        </w:rPr>
        <w:t xml:space="preserve"> desde el programa.</w:t>
      </w:r>
    </w:p>
    <w:p w14:paraId="2402AB58" w14:textId="08D2F19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Base de datos más robusta (SQLite, MySQL).</w:t>
      </w:r>
    </w:p>
    <w:p w14:paraId="157403F2" w14:textId="6DFB63D0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b/>
          <w:bCs/>
          <w:color w:val="0F0D29" w:themeColor="text1"/>
        </w:rPr>
        <w:t>Informes en PDF o Excel</w:t>
      </w:r>
      <w:r w:rsidRPr="00D96624">
        <w:rPr>
          <w:color w:val="0F0D29" w:themeColor="text1"/>
        </w:rPr>
        <w:t>.</w:t>
      </w:r>
    </w:p>
    <w:p w14:paraId="1EC81E80" w14:textId="74308491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Gestión de historial de préstamos.</w:t>
      </w:r>
    </w:p>
    <w:p w14:paraId="7E46E831" w14:textId="3E91094F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Alertas por fecha de devolución.</w:t>
      </w:r>
    </w:p>
    <w:p w14:paraId="15DA43EE" w14:textId="01469BE3" w:rsidR="003305C7" w:rsidRDefault="003305C7" w:rsidP="00D96624">
      <w:pPr>
        <w:ind w:left="720"/>
        <w:rPr>
          <w:color w:val="FF0000"/>
        </w:rPr>
      </w:pPr>
    </w:p>
    <w:p w14:paraId="55C06C6D" w14:textId="10B3C63F" w:rsidR="003305C7" w:rsidRDefault="00FA5943" w:rsidP="00D96624">
      <w:pPr>
        <w:pStyle w:val="Ttulo2"/>
        <w:tabs>
          <w:tab w:val="left" w:pos="6225"/>
        </w:tabs>
      </w:pPr>
      <w:bookmarkStart w:id="182" w:name="_Toc170148691"/>
      <w:r w:rsidRPr="00253E43">
        <w:t>Manual de usuario</w:t>
      </w:r>
      <w:bookmarkEnd w:id="180"/>
      <w:bookmarkEnd w:id="181"/>
      <w:bookmarkEnd w:id="182"/>
      <w:r w:rsidR="008D36CA">
        <w:tab/>
      </w:r>
    </w:p>
    <w:p w14:paraId="39B49045" w14:textId="77777777" w:rsidR="00D96624" w:rsidRPr="00D96624" w:rsidRDefault="00D96624" w:rsidP="00D96624">
      <w:r w:rsidRPr="00D96624">
        <w:t>Este manual describe cómo utilizar la aplicación desde el punto de vista del usuario responsable de gestionar préstamos de libros en el centro educativo.</w:t>
      </w:r>
    </w:p>
    <w:p w14:paraId="2795A1AF" w14:textId="77777777" w:rsidR="00057A23" w:rsidRPr="00D96624" w:rsidRDefault="00057A23" w:rsidP="00D96624"/>
    <w:p w14:paraId="6D72BCC0" w14:textId="4044A049" w:rsidR="00D96624" w:rsidRPr="00D96624" w:rsidRDefault="00D96624" w:rsidP="00D96624">
      <w:pPr>
        <w:pStyle w:val="Ttulo4"/>
      </w:pPr>
      <w:r w:rsidRPr="00D96624">
        <w:t>Acceso al sistema (</w:t>
      </w:r>
      <w:proofErr w:type="spellStart"/>
      <w:r w:rsidRPr="00D96624">
        <w:t>login</w:t>
      </w:r>
      <w:proofErr w:type="spellEnd"/>
      <w:r w:rsidRPr="00D96624">
        <w:t>)</w:t>
      </w:r>
    </w:p>
    <w:p w14:paraId="7B691555" w14:textId="77777777" w:rsidR="00D96624" w:rsidRDefault="00D96624" w:rsidP="00D96624"/>
    <w:p w14:paraId="3423C6EE" w14:textId="23C5EEDB" w:rsidR="00D96624" w:rsidRDefault="00D96624" w:rsidP="00D96624">
      <w:r w:rsidRPr="00D96624">
        <w:t xml:space="preserve">Al iniciar el programa, el usuario deberá </w:t>
      </w:r>
      <w:r w:rsidRPr="00D96624">
        <w:rPr>
          <w:b/>
          <w:bCs/>
        </w:rPr>
        <w:t>identificarse</w:t>
      </w:r>
      <w:r w:rsidRPr="00D96624">
        <w:t xml:space="preserve"> introduciendo su </w:t>
      </w:r>
      <w:r w:rsidRPr="00D96624">
        <w:rPr>
          <w:b/>
          <w:bCs/>
        </w:rPr>
        <w:t>nombre de usuario y contraseña</w:t>
      </w:r>
      <w:r w:rsidRPr="00D96624">
        <w:t>.</w:t>
      </w:r>
    </w:p>
    <w:p w14:paraId="65BFF3D4" w14:textId="50F07776" w:rsidR="00D96624" w:rsidRPr="00D96624" w:rsidRDefault="00D96624" w:rsidP="00D96624">
      <w:r w:rsidRPr="00D96624">
        <w:br/>
        <w:t>Estos datos están registrados en el archivo usuarios.txt, el cual contiene las credenciales necesarias para acceder al sistema.</w:t>
      </w:r>
    </w:p>
    <w:p w14:paraId="0FFA0361" w14:textId="77777777" w:rsidR="00D96624" w:rsidRPr="00D96624" w:rsidRDefault="00D96624" w:rsidP="00D96624">
      <w:pPr>
        <w:numPr>
          <w:ilvl w:val="0"/>
          <w:numId w:val="20"/>
        </w:numPr>
      </w:pPr>
      <w:r w:rsidRPr="00D96624">
        <w:t>Si las credenciales son correctas, el usuario accede al menú principal.</w:t>
      </w:r>
    </w:p>
    <w:p w14:paraId="05606148" w14:textId="77777777" w:rsidR="00D96624" w:rsidRDefault="00D96624" w:rsidP="00D96624">
      <w:pPr>
        <w:numPr>
          <w:ilvl w:val="0"/>
          <w:numId w:val="20"/>
        </w:numPr>
      </w:pPr>
      <w:r w:rsidRPr="00D96624">
        <w:t xml:space="preserve">Si son incorrectas, se mostrará un mensaje de error y se volverá a solicitar el </w:t>
      </w:r>
      <w:proofErr w:type="spellStart"/>
      <w:r w:rsidRPr="00D96624">
        <w:t>login</w:t>
      </w:r>
      <w:proofErr w:type="spellEnd"/>
      <w:r w:rsidRPr="00D96624">
        <w:t>.</w:t>
      </w:r>
    </w:p>
    <w:p w14:paraId="088E2A11" w14:textId="77777777" w:rsidR="00D96624" w:rsidRPr="00D96624" w:rsidRDefault="00D96624" w:rsidP="00D96624">
      <w:pPr>
        <w:ind w:left="720"/>
      </w:pPr>
    </w:p>
    <w:p w14:paraId="5D80ADBE" w14:textId="77777777" w:rsidR="00D96624" w:rsidRPr="00D96624" w:rsidRDefault="00D96624" w:rsidP="00D96624">
      <w:r w:rsidRPr="00D96624">
        <w:rPr>
          <w:b/>
          <w:bCs/>
        </w:rPr>
        <w:t>Formato del archivo usuarios.txt:</w:t>
      </w:r>
    </w:p>
    <w:p w14:paraId="7ABDF104" w14:textId="77777777" w:rsidR="00D96624" w:rsidRPr="00D96624" w:rsidRDefault="00D96624" w:rsidP="00D96624">
      <w:pPr>
        <w:ind w:firstLine="720"/>
        <w:rPr>
          <w:i/>
          <w:iCs/>
        </w:rPr>
      </w:pPr>
      <w:r w:rsidRPr="00D96624">
        <w:rPr>
          <w:i/>
          <w:iCs/>
        </w:rPr>
        <w:t>admin;1234</w:t>
      </w:r>
    </w:p>
    <w:p w14:paraId="63D42621" w14:textId="77777777" w:rsidR="00D96624" w:rsidRDefault="00D96624" w:rsidP="00D96624">
      <w:pPr>
        <w:ind w:firstLine="720"/>
        <w:rPr>
          <w:i/>
          <w:iCs/>
        </w:rPr>
      </w:pPr>
      <w:proofErr w:type="gramStart"/>
      <w:r w:rsidRPr="00D96624">
        <w:rPr>
          <w:i/>
          <w:iCs/>
        </w:rPr>
        <w:t>usuario;clave</w:t>
      </w:r>
      <w:proofErr w:type="gramEnd"/>
      <w:r w:rsidRPr="00D96624">
        <w:rPr>
          <w:i/>
          <w:iCs/>
        </w:rPr>
        <w:t>123</w:t>
      </w:r>
    </w:p>
    <w:p w14:paraId="2CE70B77" w14:textId="77777777" w:rsidR="00D96624" w:rsidRPr="00D96624" w:rsidRDefault="00D96624" w:rsidP="00D96624">
      <w:pPr>
        <w:ind w:firstLine="720"/>
        <w:rPr>
          <w:i/>
          <w:iCs/>
        </w:rPr>
      </w:pPr>
    </w:p>
    <w:p w14:paraId="4BBB4C7E" w14:textId="5CC7AD9B" w:rsidR="00D96624" w:rsidRDefault="00D96624" w:rsidP="00D96624">
      <w:r>
        <w:rPr>
          <w:rFonts w:ascii="Segoe UI Emoji" w:hAnsi="Segoe UI Emoji" w:cs="Segoe UI Emoji"/>
        </w:rPr>
        <w:t>⚠️</w:t>
      </w:r>
      <w:r>
        <w:t xml:space="preserve"> Por seguridad, no se permiten espacios ni campos vacíos. La contraseña no se muestra en pantalla mientras se escribe.</w:t>
      </w:r>
    </w:p>
    <w:p w14:paraId="0145949F" w14:textId="77777777" w:rsidR="00D96624" w:rsidRDefault="00D96624" w:rsidP="00D96624"/>
    <w:p w14:paraId="2DE864B8" w14:textId="77777777" w:rsidR="00D96624" w:rsidRDefault="00D96624" w:rsidP="00D96624"/>
    <w:p w14:paraId="6EF56DDA" w14:textId="77777777" w:rsidR="00057A23" w:rsidRDefault="00057A23" w:rsidP="00D96624"/>
    <w:p w14:paraId="02AB4D5D" w14:textId="77777777" w:rsidR="00D96624" w:rsidRDefault="00D96624" w:rsidP="00D96624"/>
    <w:p w14:paraId="6D3175D0" w14:textId="77777777" w:rsidR="00D96624" w:rsidRDefault="00D96624" w:rsidP="00D96624"/>
    <w:p w14:paraId="5B16D1EB" w14:textId="77777777" w:rsidR="00D96624" w:rsidRDefault="00D96624" w:rsidP="00D96624"/>
    <w:p w14:paraId="6060244A" w14:textId="77777777" w:rsidR="00D96624" w:rsidRDefault="00D96624" w:rsidP="00D96624">
      <w:pPr>
        <w:pStyle w:val="Ttulo4"/>
      </w:pPr>
      <w:r w:rsidRPr="00D96624">
        <w:lastRenderedPageBreak/>
        <w:t>Iniciar el programa</w:t>
      </w:r>
    </w:p>
    <w:p w14:paraId="00A5C02A" w14:textId="77777777" w:rsidR="00E6250B" w:rsidRPr="00E6250B" w:rsidRDefault="00E6250B" w:rsidP="00E6250B"/>
    <w:p w14:paraId="635D2730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Abrir una terminal o ejecutar el archivo main.py.</w:t>
      </w:r>
    </w:p>
    <w:p w14:paraId="07B54365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Introducir usuario y contraseña cuando se solicite.</w:t>
      </w:r>
    </w:p>
    <w:p w14:paraId="4FE71CD5" w14:textId="77777777" w:rsidR="00D96624" w:rsidRDefault="00D96624" w:rsidP="00D96624">
      <w:pPr>
        <w:numPr>
          <w:ilvl w:val="0"/>
          <w:numId w:val="21"/>
        </w:numPr>
      </w:pPr>
      <w:r w:rsidRPr="00D96624">
        <w:t>Si el acceso es correcto, se muestra el menú principal.</w:t>
      </w:r>
    </w:p>
    <w:p w14:paraId="64835674" w14:textId="77777777" w:rsidR="00E6250B" w:rsidRPr="00D96624" w:rsidRDefault="00E6250B" w:rsidP="00E6250B">
      <w:pPr>
        <w:ind w:left="720"/>
      </w:pPr>
    </w:p>
    <w:p w14:paraId="6235574B" w14:textId="1CE91329" w:rsidR="00D96624" w:rsidRDefault="00E31257" w:rsidP="00D96624">
      <w:r>
        <w:pict w14:anchorId="68F86935">
          <v:rect id="_x0000_i1030" style="width:0;height:1.5pt" o:hralign="center" o:hrstd="t" o:hr="t" fillcolor="#a0a0a0" stroked="f"/>
        </w:pict>
      </w:r>
    </w:p>
    <w:p w14:paraId="1A7DD571" w14:textId="6889A596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Menú </w:t>
      </w:r>
      <w:r w:rsidR="00D96624" w:rsidRPr="00D96624">
        <w:rPr>
          <w:b/>
          <w:bCs/>
        </w:rPr>
        <w:t>principal</w:t>
      </w:r>
    </w:p>
    <w:p w14:paraId="687216EE" w14:textId="77777777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alumnos</w:t>
      </w:r>
      <w:r w:rsidRPr="00D96624">
        <w:t>: alta, modificación y consulta de alumnos.</w:t>
      </w:r>
    </w:p>
    <w:p w14:paraId="7BE6A237" w14:textId="08EDDB7A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préstamos</w:t>
      </w:r>
      <w:r w:rsidRPr="00D96624">
        <w:t>: asignar o devolver libros.</w:t>
      </w:r>
    </w:p>
    <w:p w14:paraId="59EA1E8D" w14:textId="77777777" w:rsid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Mostrar datos</w:t>
      </w:r>
      <w:r w:rsidRPr="00D96624">
        <w:t>: consultar libros, cursos y materias.</w:t>
      </w:r>
    </w:p>
    <w:p w14:paraId="1110266E" w14:textId="1A11E993" w:rsidR="00057A23" w:rsidRPr="00D96624" w:rsidRDefault="00057A23" w:rsidP="00D96624">
      <w:pPr>
        <w:numPr>
          <w:ilvl w:val="0"/>
          <w:numId w:val="22"/>
        </w:numPr>
      </w:pPr>
      <w:r w:rsidRPr="00057A23">
        <w:rPr>
          <w:b/>
          <w:bCs/>
        </w:rPr>
        <w:t>Copia de seguridad:</w:t>
      </w:r>
      <w:r>
        <w:t xml:space="preserve"> duplicado de todos los ficheros .</w:t>
      </w:r>
      <w:proofErr w:type="spellStart"/>
      <w:r>
        <w:t>txt</w:t>
      </w:r>
      <w:proofErr w:type="spellEnd"/>
      <w:r>
        <w:t>.</w:t>
      </w:r>
    </w:p>
    <w:p w14:paraId="05A2E9C2" w14:textId="77777777" w:rsid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Salir</w:t>
      </w:r>
      <w:r w:rsidRPr="00D96624">
        <w:t>: cierra el programa.</w:t>
      </w:r>
    </w:p>
    <w:p w14:paraId="62D01D86" w14:textId="77777777" w:rsidR="00E6250B" w:rsidRPr="00D96624" w:rsidRDefault="00E6250B" w:rsidP="00E6250B">
      <w:pPr>
        <w:ind w:left="720"/>
      </w:pPr>
    </w:p>
    <w:p w14:paraId="55EE657B" w14:textId="77777777" w:rsidR="00D96624" w:rsidRPr="00D96624" w:rsidRDefault="00E31257" w:rsidP="00D96624">
      <w:r>
        <w:pict w14:anchorId="7C32EF67">
          <v:rect id="_x0000_i1031" style="width:0;height:1.5pt" o:hralign="center" o:hrstd="t" o:hr="t" fillcolor="#a0a0a0" stroked="f"/>
        </w:pict>
      </w:r>
    </w:p>
    <w:p w14:paraId="35B80DC1" w14:textId="2A11D1A0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Gestión de alumnos</w:t>
      </w:r>
    </w:p>
    <w:p w14:paraId="70F4786E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Crear:</w:t>
      </w:r>
      <w:r w:rsidRPr="00D96624">
        <w:t xml:space="preserve"> añade un nuevo alumno con todos sus datos.</w:t>
      </w:r>
    </w:p>
    <w:p w14:paraId="6DBD1390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Modificar:</w:t>
      </w:r>
      <w:r w:rsidRPr="00D96624">
        <w:t xml:space="preserve"> permite cambiar los datos de un alumno existente.</w:t>
      </w:r>
    </w:p>
    <w:p w14:paraId="09A4620B" w14:textId="0CC1304E" w:rsid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="00057A23" w:rsidRPr="00057A23">
        <w:rPr>
          <w:b/>
          <w:bCs/>
        </w:rPr>
        <w:t xml:space="preserve"> de alumno (búsqueda avanzada)</w:t>
      </w:r>
      <w:r w:rsidRPr="00D96624">
        <w:rPr>
          <w:b/>
          <w:bCs/>
        </w:rPr>
        <w:t>:</w:t>
      </w:r>
      <w:r w:rsidRPr="00D96624">
        <w:t xml:space="preserve"> visualizar un alumno.</w:t>
      </w:r>
    </w:p>
    <w:p w14:paraId="0A8E467D" w14:textId="75BF83BF" w:rsidR="00057A23" w:rsidRDefault="00057A23" w:rsidP="00057A23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Pr="00057A23">
        <w:rPr>
          <w:b/>
          <w:bCs/>
        </w:rPr>
        <w:t xml:space="preserve"> de alumnos</w:t>
      </w:r>
      <w:r w:rsidRPr="00D96624">
        <w:rPr>
          <w:b/>
          <w:bCs/>
        </w:rPr>
        <w:t>:</w:t>
      </w:r>
      <w:r w:rsidRPr="00D96624">
        <w:t xml:space="preserve"> visualizar un listado completo</w:t>
      </w:r>
      <w:r>
        <w:t xml:space="preserve"> de todos los alumnos</w:t>
      </w:r>
      <w:r w:rsidRPr="00D96624">
        <w:t>.</w:t>
      </w:r>
    </w:p>
    <w:p w14:paraId="3791371C" w14:textId="77777777" w:rsidR="00E6250B" w:rsidRPr="00D96624" w:rsidRDefault="00E6250B" w:rsidP="00E6250B">
      <w:pPr>
        <w:ind w:left="720"/>
      </w:pPr>
    </w:p>
    <w:p w14:paraId="0251F4AD" w14:textId="77777777" w:rsidR="00D96624" w:rsidRPr="00D96624" w:rsidRDefault="00E31257" w:rsidP="00D96624">
      <w:r>
        <w:pict w14:anchorId="491735F5">
          <v:rect id="_x0000_i1032" style="width:0;height:1.5pt" o:hralign="center" o:hrstd="t" o:hr="t" fillcolor="#a0a0a0" stroked="f"/>
        </w:pict>
      </w:r>
    </w:p>
    <w:p w14:paraId="1D243890" w14:textId="0A7CB472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Mostrar datos</w:t>
      </w:r>
    </w:p>
    <w:p w14:paraId="119AAA22" w14:textId="08149FD5" w:rsidR="00D96624" w:rsidRPr="00D96624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Libros</w:t>
      </w:r>
      <w:r w:rsidRPr="00D96624">
        <w:t xml:space="preserve">: </w:t>
      </w:r>
      <w:r w:rsidR="00057A23">
        <w:t>d</w:t>
      </w:r>
      <w:r w:rsidR="00057A23" w:rsidRPr="00D96624">
        <w:t>isponibles solo en modo consulta (no editables desde el programa).</w:t>
      </w:r>
      <w:r w:rsidR="00057A23">
        <w:t xml:space="preserve"> S</w:t>
      </w:r>
      <w:r w:rsidR="00057A23" w:rsidRPr="00D96624">
        <w:t>e puede buscar por ISBN o título, o ver el listado completo.</w:t>
      </w:r>
    </w:p>
    <w:p w14:paraId="49125DAC" w14:textId="7C68352F" w:rsidR="00057A23" w:rsidRPr="00057A23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Cursos</w:t>
      </w:r>
      <w:r w:rsidR="00057A23">
        <w:rPr>
          <w:b/>
          <w:bCs/>
        </w:rPr>
        <w:t>:</w:t>
      </w:r>
      <w:r w:rsidRPr="00D96624">
        <w:rPr>
          <w:b/>
          <w:bCs/>
        </w:rPr>
        <w:t xml:space="preserve"> </w:t>
      </w:r>
      <w:r w:rsidR="00057A23" w:rsidRPr="00D96624">
        <w:t>disponibles solo en modo consulta (no editables desde el programa).</w:t>
      </w:r>
    </w:p>
    <w:p w14:paraId="757D9F35" w14:textId="60A06966" w:rsidR="00D96624" w:rsidRDefault="00057A23" w:rsidP="00D96624">
      <w:pPr>
        <w:numPr>
          <w:ilvl w:val="0"/>
          <w:numId w:val="24"/>
        </w:numPr>
      </w:pPr>
      <w:r>
        <w:rPr>
          <w:b/>
          <w:bCs/>
        </w:rPr>
        <w:t>M</w:t>
      </w:r>
      <w:r w:rsidR="00D96624" w:rsidRPr="00D96624">
        <w:rPr>
          <w:b/>
          <w:bCs/>
        </w:rPr>
        <w:t>aterias</w:t>
      </w:r>
      <w:r w:rsidR="00D96624" w:rsidRPr="00D96624">
        <w:t>: disponibles solo en modo consulta (no editables desde el programa).</w:t>
      </w:r>
    </w:p>
    <w:p w14:paraId="48CDABAE" w14:textId="77777777" w:rsidR="00E6250B" w:rsidRDefault="00E6250B" w:rsidP="00E6250B">
      <w:pPr>
        <w:ind w:left="720"/>
      </w:pPr>
    </w:p>
    <w:p w14:paraId="21D395B0" w14:textId="77777777" w:rsidR="00057A23" w:rsidRDefault="00057A23" w:rsidP="00057A23"/>
    <w:p w14:paraId="07F949A0" w14:textId="77777777" w:rsidR="00057A23" w:rsidRDefault="00057A23" w:rsidP="00057A23"/>
    <w:p w14:paraId="2EE0A2D1" w14:textId="77777777" w:rsidR="00057A23" w:rsidRDefault="00057A23" w:rsidP="00057A23"/>
    <w:p w14:paraId="08D99830" w14:textId="77777777" w:rsidR="00057A23" w:rsidRDefault="00057A23" w:rsidP="00057A23"/>
    <w:p w14:paraId="64EA9355" w14:textId="77777777" w:rsidR="00057A23" w:rsidRDefault="00057A23" w:rsidP="00057A23"/>
    <w:p w14:paraId="5C5754DF" w14:textId="77777777" w:rsidR="00057A23" w:rsidRDefault="00057A23" w:rsidP="00057A23"/>
    <w:p w14:paraId="7E4D2901" w14:textId="77777777" w:rsidR="00057A23" w:rsidRDefault="00057A23" w:rsidP="00057A23"/>
    <w:p w14:paraId="181A7172" w14:textId="77777777" w:rsidR="00057A23" w:rsidRDefault="00057A23" w:rsidP="00057A23"/>
    <w:p w14:paraId="2635EB95" w14:textId="77777777" w:rsidR="00057A23" w:rsidRDefault="00057A23" w:rsidP="00057A23"/>
    <w:p w14:paraId="50BE7752" w14:textId="77777777" w:rsidR="00057A23" w:rsidRDefault="00057A23" w:rsidP="00057A23"/>
    <w:p w14:paraId="7C0A0AB5" w14:textId="77777777" w:rsidR="00057A23" w:rsidRDefault="00057A23" w:rsidP="00057A23"/>
    <w:p w14:paraId="2F9471E9" w14:textId="77777777" w:rsidR="00057A23" w:rsidRDefault="00057A23" w:rsidP="00057A23"/>
    <w:p w14:paraId="50556437" w14:textId="77777777" w:rsidR="00057A23" w:rsidRDefault="00057A23" w:rsidP="00057A23"/>
    <w:p w14:paraId="4EB196DB" w14:textId="77777777" w:rsidR="00057A23" w:rsidRDefault="00057A23" w:rsidP="00057A23"/>
    <w:p w14:paraId="252B4B20" w14:textId="77777777" w:rsidR="00057A23" w:rsidRDefault="00057A23" w:rsidP="00057A23"/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3" w:name="_Toc49341895"/>
      <w:bookmarkStart w:id="184" w:name="_Toc170148379"/>
      <w:bookmarkStart w:id="185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83"/>
      <w:bookmarkEnd w:id="184"/>
      <w:bookmarkEnd w:id="185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86" w:name="_Toc49341896"/>
          <w:bookmarkStart w:id="187" w:name="_Toc170148380"/>
          <w:bookmarkStart w:id="188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86"/>
          <w:bookmarkEnd w:id="187"/>
          <w:bookmarkEnd w:id="188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89" w:name="_Toc170148381"/>
          <w:bookmarkStart w:id="190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9"/>
          <w:bookmarkEnd w:id="190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E31257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91" w:name="_Toc49341898"/>
      <w:bookmarkStart w:id="192" w:name="_Toc170148382"/>
      <w:bookmarkStart w:id="193" w:name="_Toc170148695"/>
      <w:r w:rsidRPr="00253E43">
        <w:rPr>
          <w:b w:val="0"/>
        </w:rPr>
        <w:lastRenderedPageBreak/>
        <w:t>Ejemplo de formulario de satisfacción</w:t>
      </w:r>
      <w:bookmarkEnd w:id="191"/>
      <w:bookmarkEnd w:id="192"/>
      <w:bookmarkEnd w:id="193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8D36CA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8D36CA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8D36CA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194" w:name="_Toc170148383"/>
      <w:bookmarkStart w:id="195" w:name="_Toc170148696"/>
      <w:r>
        <w:rPr>
          <w:b w:val="0"/>
        </w:rPr>
        <w:lastRenderedPageBreak/>
        <w:t>Datos de prueba</w:t>
      </w:r>
      <w:bookmarkEnd w:id="194"/>
      <w:bookmarkEnd w:id="195"/>
    </w:p>
    <w:p w14:paraId="777DF92E" w14:textId="77777777"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6018FABA" w14:textId="12C76337" w:rsidR="003C536F" w:rsidRPr="003C536F" w:rsidRDefault="003C536F" w:rsidP="003C536F">
      <w:pPr>
        <w:rPr>
          <w:lang w:eastAsia="es-ES"/>
        </w:rPr>
      </w:pP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39"/>
      <w:footerReference w:type="default" r:id="rId40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E8C09" w14:textId="77777777" w:rsidR="00A74F5D" w:rsidRDefault="00A74F5D" w:rsidP="00EF476A">
      <w:r>
        <w:separator/>
      </w:r>
    </w:p>
    <w:p w14:paraId="011EE7DA" w14:textId="77777777" w:rsidR="00A74F5D" w:rsidRDefault="00A74F5D" w:rsidP="00EF476A"/>
    <w:p w14:paraId="19B13A9D" w14:textId="77777777" w:rsidR="00A74F5D" w:rsidRDefault="00A74F5D" w:rsidP="00EF476A"/>
    <w:p w14:paraId="3F225727" w14:textId="77777777" w:rsidR="00A74F5D" w:rsidRDefault="00A74F5D" w:rsidP="00EF476A"/>
  </w:endnote>
  <w:endnote w:type="continuationSeparator" w:id="0">
    <w:p w14:paraId="0BC44F51" w14:textId="77777777" w:rsidR="00A74F5D" w:rsidRDefault="00A74F5D" w:rsidP="00EF476A">
      <w:r>
        <w:continuationSeparator/>
      </w:r>
    </w:p>
    <w:p w14:paraId="05239D3D" w14:textId="77777777" w:rsidR="00A74F5D" w:rsidRDefault="00A74F5D" w:rsidP="00EF476A"/>
    <w:p w14:paraId="4253D339" w14:textId="77777777" w:rsidR="00A74F5D" w:rsidRDefault="00A74F5D" w:rsidP="00EF476A"/>
    <w:p w14:paraId="24DB160A" w14:textId="77777777" w:rsidR="00A74F5D" w:rsidRDefault="00A74F5D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ED6C6" w14:textId="77777777" w:rsidR="00A74F5D" w:rsidRDefault="00A74F5D" w:rsidP="00EF476A">
      <w:r>
        <w:separator/>
      </w:r>
    </w:p>
    <w:p w14:paraId="16F24652" w14:textId="77777777" w:rsidR="00A74F5D" w:rsidRDefault="00A74F5D" w:rsidP="00EF476A"/>
    <w:p w14:paraId="678069D7" w14:textId="77777777" w:rsidR="00A74F5D" w:rsidRDefault="00A74F5D" w:rsidP="00EF476A"/>
    <w:p w14:paraId="446943D5" w14:textId="77777777" w:rsidR="00A74F5D" w:rsidRDefault="00A74F5D" w:rsidP="00EF476A"/>
  </w:footnote>
  <w:footnote w:type="continuationSeparator" w:id="0">
    <w:p w14:paraId="09DE8014" w14:textId="77777777" w:rsidR="00A74F5D" w:rsidRDefault="00A74F5D" w:rsidP="00EF476A">
      <w:r>
        <w:continuationSeparator/>
      </w:r>
    </w:p>
    <w:p w14:paraId="37E44134" w14:textId="77777777" w:rsidR="00A74F5D" w:rsidRDefault="00A74F5D" w:rsidP="00EF476A"/>
    <w:p w14:paraId="4AA63BBC" w14:textId="77777777" w:rsidR="00A74F5D" w:rsidRDefault="00A74F5D" w:rsidP="00EF476A"/>
    <w:p w14:paraId="664E7EF3" w14:textId="77777777" w:rsidR="00A74F5D" w:rsidRDefault="00A74F5D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DD61E8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17F0F"/>
    <w:multiLevelType w:val="multilevel"/>
    <w:tmpl w:val="84343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94DEF"/>
    <w:multiLevelType w:val="multilevel"/>
    <w:tmpl w:val="0F72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B6F56"/>
    <w:multiLevelType w:val="multilevel"/>
    <w:tmpl w:val="0B08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FE7AA6"/>
    <w:multiLevelType w:val="multilevel"/>
    <w:tmpl w:val="1AAA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832ADC"/>
    <w:multiLevelType w:val="multilevel"/>
    <w:tmpl w:val="0B28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66AD5"/>
    <w:multiLevelType w:val="multilevel"/>
    <w:tmpl w:val="6E9C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462FB"/>
    <w:multiLevelType w:val="hybridMultilevel"/>
    <w:tmpl w:val="2D94EE52"/>
    <w:lvl w:ilvl="0" w:tplc="D19E49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72219"/>
    <w:multiLevelType w:val="multilevel"/>
    <w:tmpl w:val="C1D8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F70D2"/>
    <w:multiLevelType w:val="multilevel"/>
    <w:tmpl w:val="11CA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FA5FCD"/>
    <w:multiLevelType w:val="multilevel"/>
    <w:tmpl w:val="1B0E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F94253"/>
    <w:multiLevelType w:val="multilevel"/>
    <w:tmpl w:val="4460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A8B77E6"/>
    <w:multiLevelType w:val="hybridMultilevel"/>
    <w:tmpl w:val="12D275A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800247">
    <w:abstractNumId w:val="23"/>
  </w:num>
  <w:num w:numId="2" w16cid:durableId="1848666731">
    <w:abstractNumId w:val="19"/>
  </w:num>
  <w:num w:numId="3" w16cid:durableId="556431196">
    <w:abstractNumId w:val="3"/>
  </w:num>
  <w:num w:numId="4" w16cid:durableId="1217467586">
    <w:abstractNumId w:val="15"/>
  </w:num>
  <w:num w:numId="5" w16cid:durableId="620041898">
    <w:abstractNumId w:val="12"/>
  </w:num>
  <w:num w:numId="6" w16cid:durableId="2026710683">
    <w:abstractNumId w:val="5"/>
  </w:num>
  <w:num w:numId="7" w16cid:durableId="1017121877">
    <w:abstractNumId w:val="22"/>
  </w:num>
  <w:num w:numId="8" w16cid:durableId="1962809096">
    <w:abstractNumId w:val="7"/>
  </w:num>
  <w:num w:numId="9" w16cid:durableId="19283992">
    <w:abstractNumId w:val="14"/>
  </w:num>
  <w:num w:numId="10" w16cid:durableId="1822650518">
    <w:abstractNumId w:val="20"/>
  </w:num>
  <w:num w:numId="11" w16cid:durableId="301691016">
    <w:abstractNumId w:val="16"/>
  </w:num>
  <w:num w:numId="12" w16cid:durableId="517739745">
    <w:abstractNumId w:val="24"/>
  </w:num>
  <w:num w:numId="13" w16cid:durableId="344672934">
    <w:abstractNumId w:val="1"/>
  </w:num>
  <w:num w:numId="14" w16cid:durableId="1212763014">
    <w:abstractNumId w:val="11"/>
  </w:num>
  <w:num w:numId="15" w16cid:durableId="1506164835">
    <w:abstractNumId w:val="10"/>
  </w:num>
  <w:num w:numId="16" w16cid:durableId="1415471096">
    <w:abstractNumId w:val="13"/>
  </w:num>
  <w:num w:numId="17" w16cid:durableId="1096289215">
    <w:abstractNumId w:val="0"/>
  </w:num>
  <w:num w:numId="18" w16cid:durableId="1806462464">
    <w:abstractNumId w:val="2"/>
  </w:num>
  <w:num w:numId="19" w16cid:durableId="854466666">
    <w:abstractNumId w:val="21"/>
  </w:num>
  <w:num w:numId="20" w16cid:durableId="1285041787">
    <w:abstractNumId w:val="18"/>
  </w:num>
  <w:num w:numId="21" w16cid:durableId="1070928457">
    <w:abstractNumId w:val="17"/>
  </w:num>
  <w:num w:numId="22" w16cid:durableId="927618234">
    <w:abstractNumId w:val="4"/>
  </w:num>
  <w:num w:numId="23" w16cid:durableId="186600283">
    <w:abstractNumId w:val="8"/>
  </w:num>
  <w:num w:numId="24" w16cid:durableId="867259554">
    <w:abstractNumId w:val="6"/>
  </w:num>
  <w:num w:numId="25" w16cid:durableId="251396453">
    <w:abstractNumId w:val="9"/>
  </w:num>
  <w:num w:numId="26" w16cid:durableId="137845895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1A79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144"/>
    <w:rsid w:val="000579F8"/>
    <w:rsid w:val="00057A23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03BF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815CB"/>
    <w:rsid w:val="00181AD3"/>
    <w:rsid w:val="00185B35"/>
    <w:rsid w:val="00185EEC"/>
    <w:rsid w:val="00191DA4"/>
    <w:rsid w:val="0019642A"/>
    <w:rsid w:val="001964D5"/>
    <w:rsid w:val="00197002"/>
    <w:rsid w:val="001A0477"/>
    <w:rsid w:val="001A1C85"/>
    <w:rsid w:val="001A5075"/>
    <w:rsid w:val="001B05FA"/>
    <w:rsid w:val="001C054E"/>
    <w:rsid w:val="001C3588"/>
    <w:rsid w:val="001C46D8"/>
    <w:rsid w:val="001D4F65"/>
    <w:rsid w:val="001D7FA2"/>
    <w:rsid w:val="001E3EE3"/>
    <w:rsid w:val="001E52E8"/>
    <w:rsid w:val="001E5C34"/>
    <w:rsid w:val="001E67AB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27FB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2108"/>
    <w:rsid w:val="00306512"/>
    <w:rsid w:val="00307C8A"/>
    <w:rsid w:val="00312137"/>
    <w:rsid w:val="00312CEF"/>
    <w:rsid w:val="00315D6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58C6"/>
    <w:rsid w:val="00387DB4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E4235"/>
    <w:rsid w:val="003E57BC"/>
    <w:rsid w:val="003F4D81"/>
    <w:rsid w:val="00403610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909"/>
    <w:rsid w:val="004B5D57"/>
    <w:rsid w:val="004C15B6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17CFA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407F"/>
    <w:rsid w:val="0056573C"/>
    <w:rsid w:val="0057210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017A"/>
    <w:rsid w:val="005E5EB1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35D2B"/>
    <w:rsid w:val="00641665"/>
    <w:rsid w:val="006504AE"/>
    <w:rsid w:val="00653196"/>
    <w:rsid w:val="00654035"/>
    <w:rsid w:val="006548BE"/>
    <w:rsid w:val="00656C4D"/>
    <w:rsid w:val="006578DC"/>
    <w:rsid w:val="0066071D"/>
    <w:rsid w:val="0066142C"/>
    <w:rsid w:val="006630DB"/>
    <w:rsid w:val="00665558"/>
    <w:rsid w:val="00667148"/>
    <w:rsid w:val="00673E10"/>
    <w:rsid w:val="00675415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D6DC4"/>
    <w:rsid w:val="006E1B16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47A21"/>
    <w:rsid w:val="00750BD1"/>
    <w:rsid w:val="00763920"/>
    <w:rsid w:val="00765B2A"/>
    <w:rsid w:val="00775879"/>
    <w:rsid w:val="00783A34"/>
    <w:rsid w:val="007928B8"/>
    <w:rsid w:val="00792C99"/>
    <w:rsid w:val="007968EB"/>
    <w:rsid w:val="007A1E62"/>
    <w:rsid w:val="007A64A7"/>
    <w:rsid w:val="007A75D4"/>
    <w:rsid w:val="007B112B"/>
    <w:rsid w:val="007B194B"/>
    <w:rsid w:val="007B2A1C"/>
    <w:rsid w:val="007C1DBE"/>
    <w:rsid w:val="007C347A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15BA1"/>
    <w:rsid w:val="00824EE6"/>
    <w:rsid w:val="00827AD5"/>
    <w:rsid w:val="008323D6"/>
    <w:rsid w:val="0083419F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49F5"/>
    <w:rsid w:val="00885ED5"/>
    <w:rsid w:val="008941AE"/>
    <w:rsid w:val="008A19D2"/>
    <w:rsid w:val="008A19D5"/>
    <w:rsid w:val="008A2550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36CA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0A75"/>
    <w:rsid w:val="00961634"/>
    <w:rsid w:val="00966B81"/>
    <w:rsid w:val="00976A4A"/>
    <w:rsid w:val="00977F79"/>
    <w:rsid w:val="00981F75"/>
    <w:rsid w:val="00984956"/>
    <w:rsid w:val="00987E01"/>
    <w:rsid w:val="009963AD"/>
    <w:rsid w:val="00997A77"/>
    <w:rsid w:val="00997B23"/>
    <w:rsid w:val="009A29EC"/>
    <w:rsid w:val="009A2B4B"/>
    <w:rsid w:val="009B1D9D"/>
    <w:rsid w:val="009B4EE1"/>
    <w:rsid w:val="009C1D39"/>
    <w:rsid w:val="009C2211"/>
    <w:rsid w:val="009C2791"/>
    <w:rsid w:val="009C7720"/>
    <w:rsid w:val="009D02FB"/>
    <w:rsid w:val="009D0832"/>
    <w:rsid w:val="009D3677"/>
    <w:rsid w:val="009D4500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643D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4F5D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E5FA8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315"/>
    <w:rsid w:val="00B438E9"/>
    <w:rsid w:val="00B5150A"/>
    <w:rsid w:val="00B52652"/>
    <w:rsid w:val="00B61D7D"/>
    <w:rsid w:val="00B728F2"/>
    <w:rsid w:val="00B72C2F"/>
    <w:rsid w:val="00B75A42"/>
    <w:rsid w:val="00B901C5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020C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67FF"/>
    <w:rsid w:val="00C67BB0"/>
    <w:rsid w:val="00C72A8D"/>
    <w:rsid w:val="00C74C77"/>
    <w:rsid w:val="00C80AFD"/>
    <w:rsid w:val="00C82A00"/>
    <w:rsid w:val="00C879E2"/>
    <w:rsid w:val="00C87EE6"/>
    <w:rsid w:val="00C91F03"/>
    <w:rsid w:val="00C93C87"/>
    <w:rsid w:val="00CA1896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4C71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33EC"/>
    <w:rsid w:val="00D2408E"/>
    <w:rsid w:val="00D26FF8"/>
    <w:rsid w:val="00D31200"/>
    <w:rsid w:val="00D32006"/>
    <w:rsid w:val="00D34962"/>
    <w:rsid w:val="00D34C3B"/>
    <w:rsid w:val="00D3715A"/>
    <w:rsid w:val="00D404F2"/>
    <w:rsid w:val="00D4258D"/>
    <w:rsid w:val="00D42CB7"/>
    <w:rsid w:val="00D53594"/>
    <w:rsid w:val="00D53924"/>
    <w:rsid w:val="00D5413D"/>
    <w:rsid w:val="00D54F88"/>
    <w:rsid w:val="00D570A9"/>
    <w:rsid w:val="00D60B05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6624"/>
    <w:rsid w:val="00D96E37"/>
    <w:rsid w:val="00DA3B14"/>
    <w:rsid w:val="00DA4D3B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D54AB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2B5F"/>
    <w:rsid w:val="00E14E0C"/>
    <w:rsid w:val="00E15155"/>
    <w:rsid w:val="00E21141"/>
    <w:rsid w:val="00E21E7F"/>
    <w:rsid w:val="00E22919"/>
    <w:rsid w:val="00E22ACD"/>
    <w:rsid w:val="00E31257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250B"/>
    <w:rsid w:val="00E6337A"/>
    <w:rsid w:val="00E653CD"/>
    <w:rsid w:val="00E65B3D"/>
    <w:rsid w:val="00E667A3"/>
    <w:rsid w:val="00E723F9"/>
    <w:rsid w:val="00E725F8"/>
    <w:rsid w:val="00E7287A"/>
    <w:rsid w:val="00E73FAE"/>
    <w:rsid w:val="00E74043"/>
    <w:rsid w:val="00E7568F"/>
    <w:rsid w:val="00E77061"/>
    <w:rsid w:val="00E77A4D"/>
    <w:rsid w:val="00E77DA5"/>
    <w:rsid w:val="00E81B40"/>
    <w:rsid w:val="00E82265"/>
    <w:rsid w:val="00E84DE2"/>
    <w:rsid w:val="00E85C13"/>
    <w:rsid w:val="00E90BCE"/>
    <w:rsid w:val="00E91755"/>
    <w:rsid w:val="00E96F8B"/>
    <w:rsid w:val="00EA340C"/>
    <w:rsid w:val="00EA5379"/>
    <w:rsid w:val="00EA689B"/>
    <w:rsid w:val="00EB4AD3"/>
    <w:rsid w:val="00ED1C9F"/>
    <w:rsid w:val="00ED2544"/>
    <w:rsid w:val="00ED6DC6"/>
    <w:rsid w:val="00ED76D0"/>
    <w:rsid w:val="00EF1643"/>
    <w:rsid w:val="00EF1DC7"/>
    <w:rsid w:val="00EF476A"/>
    <w:rsid w:val="00EF4C7C"/>
    <w:rsid w:val="00EF555B"/>
    <w:rsid w:val="00EF6811"/>
    <w:rsid w:val="00F01CFA"/>
    <w:rsid w:val="00F01F6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3B07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7AA5"/>
    <w:rsid w:val="00F63A16"/>
    <w:rsid w:val="00F654A7"/>
    <w:rsid w:val="00F67C15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4383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AD42318D-621E-4328-AB9C-1BF590622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624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46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Tabladecuadrcula2">
    <w:name w:val="Grid Table 2"/>
    <w:basedOn w:val="Tablanormal"/>
    <w:uiPriority w:val="47"/>
    <w:rsid w:val="00DD54A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3-nfasis5">
    <w:name w:val="Grid Table 3 Accent 5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D966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0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9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A2618"/>
    <w:rsid w:val="002B16BA"/>
    <w:rsid w:val="002C23C8"/>
    <w:rsid w:val="00302B91"/>
    <w:rsid w:val="00317777"/>
    <w:rsid w:val="003C1035"/>
    <w:rsid w:val="003D7227"/>
    <w:rsid w:val="003F4D81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53BC2"/>
    <w:rsid w:val="00557CA5"/>
    <w:rsid w:val="005709E5"/>
    <w:rsid w:val="005959B3"/>
    <w:rsid w:val="005977EB"/>
    <w:rsid w:val="005C0E72"/>
    <w:rsid w:val="00605C0D"/>
    <w:rsid w:val="0063227A"/>
    <w:rsid w:val="0066166D"/>
    <w:rsid w:val="00681ED5"/>
    <w:rsid w:val="00684424"/>
    <w:rsid w:val="006A6D69"/>
    <w:rsid w:val="006E1B16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7132B"/>
    <w:rsid w:val="00893BCB"/>
    <w:rsid w:val="008960CF"/>
    <w:rsid w:val="009051C9"/>
    <w:rsid w:val="00962633"/>
    <w:rsid w:val="00963B15"/>
    <w:rsid w:val="009645DB"/>
    <w:rsid w:val="00984956"/>
    <w:rsid w:val="009C318C"/>
    <w:rsid w:val="009C5A38"/>
    <w:rsid w:val="009D0F67"/>
    <w:rsid w:val="009F7343"/>
    <w:rsid w:val="00A015F9"/>
    <w:rsid w:val="00A71D6A"/>
    <w:rsid w:val="00A94268"/>
    <w:rsid w:val="00AC11EA"/>
    <w:rsid w:val="00B444FF"/>
    <w:rsid w:val="00BA03CE"/>
    <w:rsid w:val="00BB60B5"/>
    <w:rsid w:val="00BC415E"/>
    <w:rsid w:val="00BC427F"/>
    <w:rsid w:val="00BE79AE"/>
    <w:rsid w:val="00BF4800"/>
    <w:rsid w:val="00C04752"/>
    <w:rsid w:val="00C278E8"/>
    <w:rsid w:val="00C627AA"/>
    <w:rsid w:val="00C8373D"/>
    <w:rsid w:val="00C85D97"/>
    <w:rsid w:val="00C9431D"/>
    <w:rsid w:val="00CE3A99"/>
    <w:rsid w:val="00D15CFA"/>
    <w:rsid w:val="00D30B87"/>
    <w:rsid w:val="00D40097"/>
    <w:rsid w:val="00D613BA"/>
    <w:rsid w:val="00DB7A4E"/>
    <w:rsid w:val="00E03F4D"/>
    <w:rsid w:val="00E1070B"/>
    <w:rsid w:val="00E32BA3"/>
    <w:rsid w:val="00E65B3D"/>
    <w:rsid w:val="00ED6DC6"/>
    <w:rsid w:val="00F43476"/>
    <w:rsid w:val="00F5150F"/>
    <w:rsid w:val="00FA2BCD"/>
    <w:rsid w:val="00FD470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3011</TotalTime>
  <Pages>48</Pages>
  <Words>5356</Words>
  <Characters>29458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Alejandro Trujillo Galán</cp:lastModifiedBy>
  <cp:revision>1</cp:revision>
  <cp:lastPrinted>2020-07-19T11:29:00Z</cp:lastPrinted>
  <dcterms:created xsi:type="dcterms:W3CDTF">2025-05-13T22:29:00Z</dcterms:created>
  <dcterms:modified xsi:type="dcterms:W3CDTF">2025-05-22T19:40:00Z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